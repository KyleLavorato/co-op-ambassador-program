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22"/>
        <w:gridCol w:w="5016"/>
        <w:gridCol w:w="5340"/>
        <w:gridCol w:w="222"/>
      </w:tblGrid>
      <w:tr w:rsidR="002C5082" w:rsidRPr="002D3842" w14:paraId="0227DAAD" w14:textId="77777777" w:rsidTr="00AD0856">
        <w:trPr>
          <w:trHeight w:val="983"/>
        </w:trPr>
        <w:tc>
          <w:tcPr>
            <w:tcW w:w="171" w:type="pct"/>
          </w:tcPr>
          <w:p w14:paraId="61B99175" w14:textId="77777777" w:rsidR="00265218" w:rsidRPr="002D3842" w:rsidRDefault="00265218" w:rsidP="00AE3FB7">
            <w:pPr>
              <w:pStyle w:val="Title"/>
            </w:pPr>
          </w:p>
        </w:tc>
        <w:tc>
          <w:tcPr>
            <w:tcW w:w="2257" w:type="pct"/>
            <w:shd w:val="clear" w:color="auto" w:fill="000000" w:themeFill="text1"/>
            <w:vAlign w:val="center"/>
          </w:tcPr>
          <w:p w14:paraId="270E1D5C" w14:textId="1C5EFB72" w:rsidR="00265218" w:rsidRPr="00D03F85" w:rsidRDefault="00753AFA" w:rsidP="00C14F77">
            <w:pPr>
              <w:pStyle w:val="Title"/>
              <w:rPr>
                <w:sz w:val="31"/>
                <w:szCs w:val="31"/>
              </w:rPr>
            </w:pPr>
            <w:r w:rsidRPr="00D03F85">
              <w:rPr>
                <w:sz w:val="31"/>
                <w:szCs w:val="31"/>
              </w:rPr>
              <w:t>End of Term Evaluation</w:t>
            </w:r>
          </w:p>
        </w:tc>
        <w:tc>
          <w:tcPr>
            <w:tcW w:w="2405" w:type="pct"/>
          </w:tcPr>
          <w:p w14:paraId="63891375" w14:textId="77777777" w:rsidR="00265218" w:rsidRPr="002D3842" w:rsidRDefault="00265218" w:rsidP="00AE3FB7">
            <w:pPr>
              <w:pStyle w:val="Title"/>
            </w:pPr>
          </w:p>
        </w:tc>
        <w:tc>
          <w:tcPr>
            <w:tcW w:w="167" w:type="pct"/>
          </w:tcPr>
          <w:p w14:paraId="1CBC62D2" w14:textId="77777777" w:rsidR="00265218" w:rsidRPr="002D3842" w:rsidRDefault="00265218" w:rsidP="00AE3FB7">
            <w:pPr>
              <w:pStyle w:val="Title"/>
            </w:pPr>
          </w:p>
        </w:tc>
      </w:tr>
      <w:tr w:rsidR="00BC1B68" w:rsidRPr="002D3842" w14:paraId="1A9BD01D" w14:textId="77777777" w:rsidTr="002D3842">
        <w:trPr>
          <w:trHeight w:val="543"/>
        </w:trPr>
        <w:tc>
          <w:tcPr>
            <w:tcW w:w="171" w:type="pct"/>
          </w:tcPr>
          <w:p w14:paraId="4DFCBDCB" w14:textId="77777777" w:rsidR="00BC1B68" w:rsidRPr="002D3842" w:rsidRDefault="00BC1B68" w:rsidP="00AE3FB7"/>
        </w:tc>
        <w:tc>
          <w:tcPr>
            <w:tcW w:w="4662" w:type="pct"/>
            <w:gridSpan w:val="2"/>
          </w:tcPr>
          <w:p w14:paraId="7409EF42" w14:textId="77777777" w:rsidR="00BC1B68" w:rsidRPr="002D3842" w:rsidRDefault="00BC1B68" w:rsidP="00AE3FB7"/>
        </w:tc>
        <w:tc>
          <w:tcPr>
            <w:tcW w:w="167" w:type="pct"/>
          </w:tcPr>
          <w:p w14:paraId="3C2CB801" w14:textId="77777777" w:rsidR="00BC1B68" w:rsidRPr="002D3842" w:rsidRDefault="00BC1B68" w:rsidP="00AE3FB7"/>
        </w:tc>
      </w:tr>
      <w:tr w:rsidR="00265218" w:rsidRPr="002D3842" w14:paraId="165712C0" w14:textId="77777777" w:rsidTr="001B3ADB">
        <w:trPr>
          <w:trHeight w:val="9822"/>
        </w:trPr>
        <w:tc>
          <w:tcPr>
            <w:tcW w:w="171" w:type="pct"/>
          </w:tcPr>
          <w:p w14:paraId="668BA287" w14:textId="77777777" w:rsidR="00265218" w:rsidRPr="002D3842" w:rsidRDefault="00265218" w:rsidP="00AE3FB7"/>
        </w:tc>
        <w:tc>
          <w:tcPr>
            <w:tcW w:w="4662" w:type="pct"/>
            <w:gridSpan w:val="2"/>
          </w:tcPr>
          <w:tbl>
            <w:tblPr>
              <w:tblW w:w="10151" w:type="dxa"/>
              <w:tblLook w:val="04A0" w:firstRow="1" w:lastRow="0" w:firstColumn="1" w:lastColumn="0" w:noHBand="0" w:noVBand="1"/>
              <w:tblDescription w:val="Layout table"/>
            </w:tblPr>
            <w:tblGrid>
              <w:gridCol w:w="1940"/>
              <w:gridCol w:w="235"/>
              <w:gridCol w:w="1536"/>
              <w:gridCol w:w="349"/>
              <w:gridCol w:w="283"/>
              <w:gridCol w:w="1253"/>
              <w:gridCol w:w="294"/>
              <w:gridCol w:w="759"/>
              <w:gridCol w:w="245"/>
              <w:gridCol w:w="239"/>
              <w:gridCol w:w="463"/>
              <w:gridCol w:w="576"/>
              <w:gridCol w:w="22"/>
              <w:gridCol w:w="861"/>
              <w:gridCol w:w="860"/>
              <w:gridCol w:w="236"/>
            </w:tblGrid>
            <w:tr w:rsidR="00741C8E" w:rsidRPr="00486294" w14:paraId="0E9D1341" w14:textId="77777777" w:rsidTr="00794E91">
              <w:trPr>
                <w:gridAfter w:val="1"/>
                <w:wAfter w:w="236" w:type="dxa"/>
              </w:trPr>
              <w:tc>
                <w:tcPr>
                  <w:tcW w:w="6894" w:type="dxa"/>
                  <w:gridSpan w:val="9"/>
                </w:tcPr>
                <w:p w14:paraId="15E70583" w14:textId="77777777" w:rsidR="00741C8E" w:rsidRPr="00486294" w:rsidRDefault="00741C8E" w:rsidP="001A4D2C">
                  <w:pPr>
                    <w:spacing w:after="240"/>
                  </w:pPr>
                </w:p>
              </w:tc>
              <w:tc>
                <w:tcPr>
                  <w:tcW w:w="239" w:type="dxa"/>
                </w:tcPr>
                <w:p w14:paraId="5ACB3EB7" w14:textId="77777777" w:rsidR="00741C8E" w:rsidRPr="00486294" w:rsidRDefault="00741C8E" w:rsidP="001A4D2C">
                  <w:pPr>
                    <w:spacing w:after="240"/>
                  </w:pPr>
                </w:p>
              </w:tc>
              <w:tc>
                <w:tcPr>
                  <w:tcW w:w="2782" w:type="dxa"/>
                  <w:gridSpan w:val="5"/>
                  <w:tcBorders>
                    <w:bottom w:val="single" w:sz="4" w:space="0" w:color="auto"/>
                  </w:tcBorders>
                </w:tcPr>
                <w:p w14:paraId="4231E14D" w14:textId="77777777" w:rsidR="00741C8E" w:rsidRPr="00486294" w:rsidRDefault="00741C8E" w:rsidP="001A4D2C">
                  <w:pPr>
                    <w:spacing w:after="240"/>
                  </w:pPr>
                </w:p>
              </w:tc>
            </w:tr>
            <w:tr w:rsidR="0081701C" w:rsidRPr="00486294" w14:paraId="0A38609B" w14:textId="77777777" w:rsidTr="00794E91">
              <w:trPr>
                <w:gridAfter w:val="1"/>
                <w:wAfter w:w="236" w:type="dxa"/>
              </w:trPr>
              <w:tc>
                <w:tcPr>
                  <w:tcW w:w="4060" w:type="dxa"/>
                  <w:gridSpan w:val="4"/>
                  <w:tcBorders>
                    <w:top w:val="single" w:sz="4" w:space="0" w:color="auto"/>
                  </w:tcBorders>
                </w:tcPr>
                <w:p w14:paraId="3AF854A5" w14:textId="4C1CC932" w:rsidR="00A3321A" w:rsidRPr="00486294" w:rsidRDefault="00504FC0" w:rsidP="00486294">
                  <w:pPr>
                    <w:pStyle w:val="Heading1"/>
                  </w:pPr>
                  <w:r>
                    <w:t>Student Name</w:t>
                  </w:r>
                </w:p>
              </w:tc>
              <w:tc>
                <w:tcPr>
                  <w:tcW w:w="283" w:type="dxa"/>
                </w:tcPr>
                <w:p w14:paraId="63D401F9" w14:textId="77777777" w:rsidR="00A3321A" w:rsidRPr="00486294" w:rsidRDefault="00A3321A" w:rsidP="00486294"/>
              </w:tc>
              <w:tc>
                <w:tcPr>
                  <w:tcW w:w="2551" w:type="dxa"/>
                  <w:gridSpan w:val="4"/>
                  <w:tcBorders>
                    <w:top w:val="single" w:sz="4" w:space="0" w:color="auto"/>
                  </w:tcBorders>
                </w:tcPr>
                <w:p w14:paraId="575CAAF6" w14:textId="7EC21248" w:rsidR="00A3321A" w:rsidRPr="00794E91" w:rsidRDefault="00794E91" w:rsidP="0048629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94E91">
                    <w:rPr>
                      <w:b/>
                      <w:bCs/>
                      <w:sz w:val="24"/>
                      <w:szCs w:val="24"/>
                    </w:rPr>
                    <w:t>Year of Study</w:t>
                  </w:r>
                </w:p>
              </w:tc>
              <w:tc>
                <w:tcPr>
                  <w:tcW w:w="239" w:type="dxa"/>
                </w:tcPr>
                <w:p w14:paraId="191782BA" w14:textId="77777777" w:rsidR="00A3321A" w:rsidRPr="00486294" w:rsidRDefault="00A3321A" w:rsidP="00486294"/>
              </w:tc>
              <w:tc>
                <w:tcPr>
                  <w:tcW w:w="2782" w:type="dxa"/>
                  <w:gridSpan w:val="5"/>
                  <w:tcBorders>
                    <w:top w:val="single" w:sz="4" w:space="0" w:color="auto"/>
                  </w:tcBorders>
                </w:tcPr>
                <w:p w14:paraId="35FEC781" w14:textId="0B3A29C8" w:rsidR="00A3321A" w:rsidRPr="00486294" w:rsidRDefault="00794E91" w:rsidP="00486294">
                  <w:pPr>
                    <w:pStyle w:val="Heading1"/>
                  </w:pPr>
                  <w:r>
                    <w:t>Graduation Date</w:t>
                  </w:r>
                </w:p>
              </w:tc>
            </w:tr>
            <w:tr w:rsidR="00741C8E" w:rsidRPr="00486294" w14:paraId="2895B728" w14:textId="77777777" w:rsidTr="00794E91">
              <w:trPr>
                <w:gridAfter w:val="1"/>
                <w:wAfter w:w="236" w:type="dxa"/>
              </w:trPr>
              <w:tc>
                <w:tcPr>
                  <w:tcW w:w="4060" w:type="dxa"/>
                  <w:gridSpan w:val="4"/>
                  <w:tcBorders>
                    <w:bottom w:val="single" w:sz="4" w:space="0" w:color="auto"/>
                  </w:tcBorders>
                </w:tcPr>
                <w:p w14:paraId="2FDECB63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83" w:type="dxa"/>
                </w:tcPr>
                <w:p w14:paraId="112D6DD5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551" w:type="dxa"/>
                  <w:gridSpan w:val="4"/>
                  <w:tcBorders>
                    <w:bottom w:val="single" w:sz="4" w:space="0" w:color="auto"/>
                  </w:tcBorders>
                </w:tcPr>
                <w:p w14:paraId="16DB4831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39" w:type="dxa"/>
                </w:tcPr>
                <w:p w14:paraId="756D4209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782" w:type="dxa"/>
                  <w:gridSpan w:val="5"/>
                  <w:tcBorders>
                    <w:bottom w:val="single" w:sz="4" w:space="0" w:color="auto"/>
                  </w:tcBorders>
                </w:tcPr>
                <w:p w14:paraId="7B8B42FC" w14:textId="77777777" w:rsidR="002C5082" w:rsidRPr="00486294" w:rsidRDefault="002C5082" w:rsidP="001A4D2C">
                  <w:pPr>
                    <w:spacing w:after="240"/>
                  </w:pPr>
                </w:p>
              </w:tc>
            </w:tr>
            <w:tr w:rsidR="002C5082" w:rsidRPr="00486294" w14:paraId="5AA2C54F" w14:textId="77777777" w:rsidTr="00794E91">
              <w:trPr>
                <w:gridAfter w:val="1"/>
                <w:wAfter w:w="236" w:type="dxa"/>
              </w:trPr>
              <w:tc>
                <w:tcPr>
                  <w:tcW w:w="4060" w:type="dxa"/>
                  <w:gridSpan w:val="4"/>
                  <w:tcBorders>
                    <w:top w:val="single" w:sz="4" w:space="0" w:color="auto"/>
                  </w:tcBorders>
                </w:tcPr>
                <w:p w14:paraId="12A04BE1" w14:textId="03C36BF9" w:rsidR="002C5082" w:rsidRPr="00486294" w:rsidRDefault="00794E91" w:rsidP="00486294">
                  <w:pPr>
                    <w:pStyle w:val="Heading1"/>
                  </w:pPr>
                  <w:r>
                    <w:t>Manager</w:t>
                  </w:r>
                  <w:r w:rsidR="00504FC0">
                    <w:t xml:space="preserve"> Name</w:t>
                  </w:r>
                </w:p>
              </w:tc>
              <w:tc>
                <w:tcPr>
                  <w:tcW w:w="283" w:type="dxa"/>
                </w:tcPr>
                <w:p w14:paraId="2A8BC21E" w14:textId="77777777" w:rsidR="002C5082" w:rsidRPr="00486294" w:rsidRDefault="002C5082" w:rsidP="00486294">
                  <w:pPr>
                    <w:pStyle w:val="Heading1"/>
                  </w:pPr>
                </w:p>
              </w:tc>
              <w:tc>
                <w:tcPr>
                  <w:tcW w:w="2551" w:type="dxa"/>
                  <w:gridSpan w:val="4"/>
                  <w:tcBorders>
                    <w:top w:val="single" w:sz="4" w:space="0" w:color="auto"/>
                  </w:tcBorders>
                </w:tcPr>
                <w:p w14:paraId="4EA2C866" w14:textId="36492451" w:rsidR="002C5082" w:rsidRPr="00486294" w:rsidRDefault="00794E91" w:rsidP="00486294">
                  <w:pPr>
                    <w:pStyle w:val="Heading1"/>
                  </w:pPr>
                  <w:r>
                    <w:t>Team Placement</w:t>
                  </w:r>
                </w:p>
              </w:tc>
              <w:tc>
                <w:tcPr>
                  <w:tcW w:w="239" w:type="dxa"/>
                </w:tcPr>
                <w:p w14:paraId="55EEC02E" w14:textId="77777777" w:rsidR="002C5082" w:rsidRPr="00486294" w:rsidRDefault="002C5082" w:rsidP="00486294">
                  <w:pPr>
                    <w:pStyle w:val="Heading1"/>
                  </w:pPr>
                </w:p>
              </w:tc>
              <w:tc>
                <w:tcPr>
                  <w:tcW w:w="2782" w:type="dxa"/>
                  <w:gridSpan w:val="5"/>
                  <w:tcBorders>
                    <w:top w:val="single" w:sz="4" w:space="0" w:color="auto"/>
                  </w:tcBorders>
                </w:tcPr>
                <w:p w14:paraId="434F775B" w14:textId="402589E3" w:rsidR="002C5082" w:rsidRPr="00486294" w:rsidRDefault="00794E91" w:rsidP="00486294">
                  <w:pPr>
                    <w:pStyle w:val="Heading1"/>
                  </w:pPr>
                  <w:r>
                    <w:t>Evaluation Period</w:t>
                  </w:r>
                </w:p>
              </w:tc>
            </w:tr>
            <w:tr w:rsidR="000D2DC1" w:rsidRPr="00486294" w14:paraId="7C7C066C" w14:textId="77777777" w:rsidTr="00794E91">
              <w:tc>
                <w:tcPr>
                  <w:tcW w:w="1940" w:type="dxa"/>
                </w:tcPr>
                <w:p w14:paraId="31784D14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35" w:type="dxa"/>
                </w:tcPr>
                <w:p w14:paraId="6F31C8E3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1536" w:type="dxa"/>
                </w:tcPr>
                <w:p w14:paraId="63F49763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349" w:type="dxa"/>
                </w:tcPr>
                <w:p w14:paraId="39609299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1536" w:type="dxa"/>
                  <w:gridSpan w:val="2"/>
                </w:tcPr>
                <w:p w14:paraId="48E4C50F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294" w:type="dxa"/>
                </w:tcPr>
                <w:p w14:paraId="0B68A340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1706" w:type="dxa"/>
                  <w:gridSpan w:val="4"/>
                </w:tcPr>
                <w:p w14:paraId="484B76B6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576" w:type="dxa"/>
                </w:tcPr>
                <w:p w14:paraId="12160142" w14:textId="77777777" w:rsidR="002C5082" w:rsidRPr="00486294" w:rsidRDefault="002C5082" w:rsidP="001A4D2C">
                  <w:pPr>
                    <w:spacing w:after="240"/>
                  </w:pPr>
                </w:p>
              </w:tc>
              <w:tc>
                <w:tcPr>
                  <w:tcW w:w="1979" w:type="dxa"/>
                  <w:gridSpan w:val="4"/>
                </w:tcPr>
                <w:p w14:paraId="713AEBFC" w14:textId="77777777" w:rsidR="002C5082" w:rsidRPr="00486294" w:rsidRDefault="002C5082" w:rsidP="001A4D2C">
                  <w:pPr>
                    <w:spacing w:after="240"/>
                  </w:pPr>
                </w:p>
              </w:tc>
            </w:tr>
            <w:tr w:rsidR="00794E91" w:rsidRPr="00486294" w14:paraId="383160A4" w14:textId="77777777" w:rsidTr="00794E91">
              <w:trPr>
                <w:gridAfter w:val="8"/>
                <w:wAfter w:w="3502" w:type="dxa"/>
                <w:trHeight w:val="367"/>
              </w:trPr>
              <w:tc>
                <w:tcPr>
                  <w:tcW w:w="6649" w:type="dxa"/>
                  <w:gridSpan w:val="8"/>
                </w:tcPr>
                <w:p w14:paraId="6BC9CFAF" w14:textId="5CFBEF65" w:rsidR="00794E91" w:rsidRPr="000D2DC1" w:rsidRDefault="00794E91" w:rsidP="00AD18BF">
                  <w:pPr>
                    <w:rPr>
                      <w:b/>
                      <w:bCs/>
                      <w:color w:val="1F497D" w:themeColor="text2"/>
                      <w:sz w:val="22"/>
                      <w:szCs w:val="22"/>
                      <w:u w:val="single"/>
                    </w:rPr>
                  </w:pPr>
                  <w:r w:rsidRPr="00AD0856">
                    <w:rPr>
                      <w:b/>
                      <w:bCs/>
                      <w:color w:val="C00000"/>
                      <w:sz w:val="22"/>
                      <w:szCs w:val="22"/>
                      <w:u w:val="single"/>
                    </w:rPr>
                    <w:t>Evaluation Rating Scale</w:t>
                  </w:r>
                </w:p>
              </w:tc>
            </w:tr>
            <w:tr w:rsidR="00794E91" w:rsidRPr="00486294" w14:paraId="0E75CAAE" w14:textId="77777777" w:rsidTr="00794E91">
              <w:trPr>
                <w:gridAfter w:val="8"/>
                <w:wAfter w:w="3502" w:type="dxa"/>
                <w:trHeight w:val="571"/>
              </w:trPr>
              <w:tc>
                <w:tcPr>
                  <w:tcW w:w="6649" w:type="dxa"/>
                  <w:gridSpan w:val="8"/>
                </w:tcPr>
                <w:p w14:paraId="2CDBFC96" w14:textId="403B2E32" w:rsidR="00794E91" w:rsidRPr="000D2DC1" w:rsidRDefault="00794E91" w:rsidP="000D2DC1">
                  <w:pPr>
                    <w:rPr>
                      <w:b/>
                      <w:bCs/>
                      <w:color w:val="1F497D" w:themeColor="text2"/>
                    </w:rPr>
                  </w:pPr>
                  <w:r w:rsidRPr="00AD0856">
                    <w:rPr>
                      <w:b/>
                      <w:bCs/>
                      <w:color w:val="C00000"/>
                    </w:rPr>
                    <w:t>Developing Performance</w:t>
                  </w:r>
                  <w:r w:rsidRPr="000D2DC1">
                    <w:t>:</w:t>
                  </w:r>
                  <w:r w:rsidRPr="000D2DC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Pr="000D2DC1">
                    <w:t>Requires further development and support to meet performance expectations (i.e., quality of work, output, and delivery of goals).</w:t>
                  </w:r>
                </w:p>
              </w:tc>
            </w:tr>
            <w:tr w:rsidR="00794E91" w:rsidRPr="00486294" w14:paraId="6E00B72E" w14:textId="77777777" w:rsidTr="00794E91">
              <w:trPr>
                <w:gridAfter w:val="8"/>
                <w:wAfter w:w="3502" w:type="dxa"/>
                <w:trHeight w:val="281"/>
              </w:trPr>
              <w:tc>
                <w:tcPr>
                  <w:tcW w:w="6649" w:type="dxa"/>
                  <w:gridSpan w:val="8"/>
                </w:tcPr>
                <w:p w14:paraId="6B2E65B5" w14:textId="3EB7D2AA" w:rsidR="00794E91" w:rsidRDefault="00794E91" w:rsidP="000D2DC1">
                  <w:r w:rsidRPr="00AD0856">
                    <w:rPr>
                      <w:b/>
                      <w:bCs/>
                      <w:color w:val="C00000"/>
                    </w:rPr>
                    <w:t>Good Performance</w:t>
                  </w:r>
                  <w:r w:rsidRPr="000D2DC1">
                    <w:t>:</w:t>
                  </w:r>
                  <w:r>
                    <w:t xml:space="preserve"> Meets</w:t>
                  </w:r>
                  <w:r w:rsidR="008E58F0">
                    <w:t>,</w:t>
                  </w:r>
                  <w:r>
                    <w:t xml:space="preserve"> and in some cases, exceeds performance expectations.</w:t>
                  </w:r>
                </w:p>
              </w:tc>
            </w:tr>
            <w:tr w:rsidR="00794E91" w:rsidRPr="00486294" w14:paraId="53EEA37C" w14:textId="77777777" w:rsidTr="00D44FAE">
              <w:trPr>
                <w:gridAfter w:val="8"/>
                <w:wAfter w:w="3502" w:type="dxa"/>
              </w:trPr>
              <w:tc>
                <w:tcPr>
                  <w:tcW w:w="6649" w:type="dxa"/>
                  <w:gridSpan w:val="8"/>
                </w:tcPr>
                <w:p w14:paraId="26598922" w14:textId="33EAFCB2" w:rsidR="00794E91" w:rsidRDefault="00794E91" w:rsidP="000D2DC1">
                  <w:r>
                    <w:rPr>
                      <w:b/>
                      <w:bCs/>
                      <w:color w:val="C00000"/>
                    </w:rPr>
                    <w:t>Strong</w:t>
                  </w:r>
                  <w:r w:rsidRPr="00AD0856">
                    <w:rPr>
                      <w:b/>
                      <w:bCs/>
                      <w:color w:val="C00000"/>
                    </w:rPr>
                    <w:t xml:space="preserve"> Performance</w:t>
                  </w:r>
                  <w:r>
                    <w:t>: Consistently exceeds performance expectations. Demonstrates the ability to take on broader responsibilities that would normally be expected from a team member working in a permanent full-time position.</w:t>
                  </w:r>
                </w:p>
              </w:tc>
            </w:tr>
            <w:tr w:rsidR="000D2DC1" w:rsidRPr="00486294" w14:paraId="56831159" w14:textId="77777777" w:rsidTr="00DF36D9">
              <w:trPr>
                <w:gridAfter w:val="1"/>
                <w:wAfter w:w="236" w:type="dxa"/>
              </w:trPr>
              <w:tc>
                <w:tcPr>
                  <w:tcW w:w="9915" w:type="dxa"/>
                  <w:gridSpan w:val="15"/>
                  <w:tcBorders>
                    <w:bottom w:val="single" w:sz="4" w:space="0" w:color="auto"/>
                  </w:tcBorders>
                </w:tcPr>
                <w:p w14:paraId="37EE92D0" w14:textId="30ADC63B" w:rsidR="000D2DC1" w:rsidRPr="00486294" w:rsidRDefault="000D2DC1" w:rsidP="000D2DC1"/>
              </w:tc>
            </w:tr>
            <w:tr w:rsidR="000D2DC1" w:rsidRPr="00486294" w14:paraId="1BAC10D2" w14:textId="77777777" w:rsidTr="001645DE">
              <w:trPr>
                <w:gridAfter w:val="1"/>
                <w:wAfter w:w="236" w:type="dxa"/>
              </w:trPr>
              <w:tc>
                <w:tcPr>
                  <w:tcW w:w="7133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D3D70B9" w14:textId="55C2C241" w:rsidR="000D2DC1" w:rsidRPr="00486294" w:rsidRDefault="00D03F85" w:rsidP="001645DE">
                  <w:pPr>
                    <w:pStyle w:val="Heading2"/>
                  </w:pPr>
                  <w:r w:rsidRPr="00AD0856">
                    <w:rPr>
                      <w:color w:val="C00000"/>
                    </w:rPr>
                    <w:t>EVALUATION</w:t>
                  </w:r>
                </w:p>
              </w:tc>
              <w:tc>
                <w:tcPr>
                  <w:tcW w:w="106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391A70E7" w14:textId="617B2023" w:rsidR="000D2DC1" w:rsidRPr="00DF36D9" w:rsidRDefault="000D2DC1" w:rsidP="001645DE">
                  <w:pPr>
                    <w:pStyle w:val="Heading4"/>
                    <w:rPr>
                      <w:b/>
                      <w:bCs/>
                    </w:rPr>
                  </w:pPr>
                  <w:r w:rsidRPr="00AD0856">
                    <w:rPr>
                      <w:b/>
                      <w:bCs/>
                      <w:color w:val="C00000"/>
                    </w:rPr>
                    <w:t>Developing</w:t>
                  </w:r>
                </w:p>
              </w:tc>
              <w:tc>
                <w:tcPr>
                  <w:tcW w:w="8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66A25F5" w14:textId="762671A7" w:rsidR="000D2DC1" w:rsidRPr="00DF36D9" w:rsidRDefault="000D2DC1" w:rsidP="001645DE">
                  <w:pPr>
                    <w:pStyle w:val="Heading4"/>
                    <w:rPr>
                      <w:b/>
                      <w:bCs/>
                    </w:rPr>
                  </w:pPr>
                  <w:r w:rsidRPr="00AD0856">
                    <w:rPr>
                      <w:b/>
                      <w:bCs/>
                      <w:color w:val="C00000"/>
                    </w:rPr>
                    <w:t>Good</w:t>
                  </w:r>
                </w:p>
              </w:tc>
              <w:tc>
                <w:tcPr>
                  <w:tcW w:w="8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13F1240" w14:textId="30A87C37" w:rsidR="000D2DC1" w:rsidRPr="00DF36D9" w:rsidRDefault="00794E91" w:rsidP="001645DE">
                  <w:pPr>
                    <w:pStyle w:val="Heading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C00000"/>
                    </w:rPr>
                    <w:t>Strong</w:t>
                  </w:r>
                </w:p>
              </w:tc>
            </w:tr>
            <w:tr w:rsidR="000D2DC1" w:rsidRPr="00486294" w14:paraId="4950EE88" w14:textId="77777777" w:rsidTr="00DF36D9">
              <w:trPr>
                <w:gridAfter w:val="1"/>
                <w:wAfter w:w="236" w:type="dxa"/>
              </w:trPr>
              <w:tc>
                <w:tcPr>
                  <w:tcW w:w="7133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346BE4" w14:textId="30868461" w:rsidR="00D03F85" w:rsidRPr="00D03F85" w:rsidRDefault="00D03F85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 xml:space="preserve">1. Technical </w:t>
                  </w:r>
                  <w:r w:rsidR="00065BBD">
                    <w:rPr>
                      <w:rStyle w:val="Strong"/>
                    </w:rPr>
                    <w:t xml:space="preserve">Proficiency </w:t>
                  </w:r>
                  <w:r>
                    <w:t xml:space="preserve">– Demonstrates the </w:t>
                  </w:r>
                  <w:r w:rsidR="00065BBD">
                    <w:t>required</w:t>
                  </w:r>
                  <w:r>
                    <w:t xml:space="preserve"> technical skills for </w:t>
                  </w:r>
                  <w:r w:rsidR="00065BBD">
                    <w:t>the</w:t>
                  </w:r>
                  <w:r>
                    <w:t xml:space="preserve"> role</w:t>
                  </w:r>
                </w:p>
                <w:p w14:paraId="14E1EC82" w14:textId="5AF545D5" w:rsidR="00D03F85" w:rsidRPr="00D03F85" w:rsidRDefault="00D03F85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2. Problem Solving</w:t>
                  </w:r>
                  <w:r w:rsidRPr="00486294">
                    <w:t xml:space="preserve"> </w:t>
                  </w:r>
                  <w:r>
                    <w:t xml:space="preserve">– </w:t>
                  </w:r>
                  <w:r w:rsidR="00065BBD">
                    <w:t>Analyzes problems to find and evaluate effective solutions</w:t>
                  </w:r>
                </w:p>
                <w:p w14:paraId="5947B596" w14:textId="5344B32A" w:rsidR="00D03F85" w:rsidRDefault="00D03F85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3. Ability to Learn</w:t>
                  </w:r>
                  <w:r w:rsidRPr="00486294">
                    <w:t xml:space="preserve"> </w:t>
                  </w:r>
                  <w:r>
                    <w:t xml:space="preserve">– </w:t>
                  </w:r>
                  <w:r w:rsidR="00065BBD">
                    <w:t>Exhibits both the desire and the ability to learn and improve</w:t>
                  </w:r>
                </w:p>
                <w:p w14:paraId="0BE26AF3" w14:textId="3E3D1F7A" w:rsidR="00D03F85" w:rsidRPr="00D03F85" w:rsidRDefault="00D03F85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 xml:space="preserve">4. Accepts </w:t>
                  </w:r>
                  <w:r w:rsidR="00065BBD">
                    <w:rPr>
                      <w:rStyle w:val="Strong"/>
                    </w:rPr>
                    <w:t>Direction</w:t>
                  </w:r>
                  <w:r>
                    <w:rPr>
                      <w:rStyle w:val="Strong"/>
                    </w:rPr>
                    <w:t xml:space="preserve"> </w:t>
                  </w:r>
                  <w:r>
                    <w:t xml:space="preserve">– </w:t>
                  </w:r>
                  <w:r w:rsidR="00065BBD">
                    <w:t xml:space="preserve">Incorporates regular feedback for continuous </w:t>
                  </w:r>
                  <w:r w:rsidR="00D66E86">
                    <w:t>improvement</w:t>
                  </w:r>
                </w:p>
                <w:p w14:paraId="2F0E1FE6" w14:textId="7C8E1919" w:rsidR="00D03F85" w:rsidRDefault="00065BBD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5</w:t>
                  </w:r>
                  <w:r w:rsidR="00D03F85">
                    <w:rPr>
                      <w:rStyle w:val="Strong"/>
                    </w:rPr>
                    <w:t xml:space="preserve">. Quality </w:t>
                  </w:r>
                  <w:r>
                    <w:rPr>
                      <w:rStyle w:val="Strong"/>
                    </w:rPr>
                    <w:t xml:space="preserve">Focus </w:t>
                  </w:r>
                  <w:r w:rsidR="00D03F85">
                    <w:t xml:space="preserve">– </w:t>
                  </w:r>
                  <w:r>
                    <w:t>Sets high standards in all efforts to ensure the quality of work</w:t>
                  </w:r>
                </w:p>
                <w:p w14:paraId="4C2442D8" w14:textId="46D5CE8B" w:rsidR="00D03F85" w:rsidRPr="00D03F85" w:rsidRDefault="00065BBD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6</w:t>
                  </w:r>
                  <w:r w:rsidR="00D03F85">
                    <w:rPr>
                      <w:rStyle w:val="Strong"/>
                    </w:rPr>
                    <w:t xml:space="preserve">. </w:t>
                  </w:r>
                  <w:r>
                    <w:rPr>
                      <w:rStyle w:val="Strong"/>
                    </w:rPr>
                    <w:t>Interest Level</w:t>
                  </w:r>
                  <w:r w:rsidR="00D03F85" w:rsidRPr="00486294">
                    <w:t xml:space="preserve"> </w:t>
                  </w:r>
                  <w:r w:rsidR="00D03F85">
                    <w:t xml:space="preserve">– </w:t>
                  </w:r>
                  <w:r>
                    <w:t>Shows initiative and pursues assigned tasks with enthusiasm</w:t>
                  </w:r>
                </w:p>
                <w:p w14:paraId="100FCC90" w14:textId="1F63A5D0" w:rsidR="00D03F85" w:rsidRPr="00D03F85" w:rsidRDefault="00065BBD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7</w:t>
                  </w:r>
                  <w:r w:rsidR="00D03F85">
                    <w:rPr>
                      <w:rStyle w:val="Strong"/>
                    </w:rPr>
                    <w:t xml:space="preserve">. </w:t>
                  </w:r>
                  <w:r>
                    <w:rPr>
                      <w:rStyle w:val="Strong"/>
                    </w:rPr>
                    <w:t>Independence</w:t>
                  </w:r>
                  <w:r w:rsidR="00D03F85">
                    <w:rPr>
                      <w:rStyle w:val="Strong"/>
                    </w:rPr>
                    <w:t xml:space="preserve"> </w:t>
                  </w:r>
                  <w:r w:rsidR="00D03F85">
                    <w:t>–</w:t>
                  </w:r>
                  <w:r>
                    <w:t>Self-monitors and self-corrects, needing minimal assistance</w:t>
                  </w:r>
                </w:p>
                <w:p w14:paraId="4398C67D" w14:textId="50818625" w:rsidR="00D03F85" w:rsidRDefault="00065BBD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8</w:t>
                  </w:r>
                  <w:r w:rsidR="00D03F85">
                    <w:rPr>
                      <w:rStyle w:val="Strong"/>
                    </w:rPr>
                    <w:t xml:space="preserve">. Collaboration </w:t>
                  </w:r>
                  <w:r w:rsidR="00D03F85">
                    <w:t xml:space="preserve">– </w:t>
                  </w:r>
                  <w:r>
                    <w:t>Actively engages with team members to achieve common goals</w:t>
                  </w:r>
                </w:p>
                <w:p w14:paraId="619EB151" w14:textId="1E7ED85A" w:rsidR="00D03F85" w:rsidRPr="00D03F85" w:rsidRDefault="00065BBD" w:rsidP="00AA6048">
                  <w:pPr>
                    <w:spacing w:line="360" w:lineRule="auto"/>
                    <w:rPr>
                      <w:rStyle w:val="Strong"/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9</w:t>
                  </w:r>
                  <w:r w:rsidR="00D03F85">
                    <w:rPr>
                      <w:rStyle w:val="Strong"/>
                    </w:rPr>
                    <w:t xml:space="preserve">. </w:t>
                  </w:r>
                  <w:r>
                    <w:rPr>
                      <w:rStyle w:val="Strong"/>
                    </w:rPr>
                    <w:t xml:space="preserve">Productivity </w:t>
                  </w:r>
                  <w:r w:rsidR="00D03F85">
                    <w:t xml:space="preserve">– </w:t>
                  </w:r>
                  <w:r>
                    <w:t>Successfully completes all assigned tasks in a timely manner</w:t>
                  </w:r>
                </w:p>
                <w:p w14:paraId="41FC3D29" w14:textId="1AA5F988" w:rsidR="00D03F85" w:rsidRDefault="00D03F85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1</w:t>
                  </w:r>
                  <w:r w:rsidR="00065BBD">
                    <w:rPr>
                      <w:rStyle w:val="Strong"/>
                    </w:rPr>
                    <w:t>0</w:t>
                  </w:r>
                  <w:r>
                    <w:rPr>
                      <w:rStyle w:val="Strong"/>
                    </w:rPr>
                    <w:t xml:space="preserve">. </w:t>
                  </w:r>
                  <w:r w:rsidR="00065BBD">
                    <w:rPr>
                      <w:rStyle w:val="Strong"/>
                    </w:rPr>
                    <w:t>Dependability</w:t>
                  </w:r>
                  <w:r>
                    <w:rPr>
                      <w:rStyle w:val="Strong"/>
                    </w:rPr>
                    <w:t xml:space="preserve"> </w:t>
                  </w:r>
                  <w:r>
                    <w:t xml:space="preserve">– </w:t>
                  </w:r>
                  <w:r w:rsidR="00065BBD">
                    <w:t>Arrives on time, and is available and responsive when needed</w:t>
                  </w:r>
                </w:p>
                <w:p w14:paraId="529C309B" w14:textId="7CE7179C" w:rsidR="00065BBD" w:rsidRDefault="00065BBD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 xml:space="preserve">11. Adaptability </w:t>
                  </w:r>
                  <w:r>
                    <w:t>– Easily adapts to any changing priorities or circumstances</w:t>
                  </w:r>
                </w:p>
                <w:p w14:paraId="219297FC" w14:textId="3B40F706" w:rsidR="00D03F85" w:rsidRDefault="00D03F85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 xml:space="preserve">12. </w:t>
                  </w:r>
                  <w:r w:rsidR="00065BBD">
                    <w:rPr>
                      <w:rStyle w:val="Strong"/>
                    </w:rPr>
                    <w:t>Verbal Communication</w:t>
                  </w:r>
                  <w:r>
                    <w:rPr>
                      <w:rStyle w:val="Strong"/>
                    </w:rPr>
                    <w:t xml:space="preserve"> </w:t>
                  </w:r>
                  <w:r>
                    <w:t xml:space="preserve">– </w:t>
                  </w:r>
                  <w:r w:rsidR="00065BBD">
                    <w:t>Effectively conveys thoughts, ideas, and information</w:t>
                  </w:r>
                </w:p>
                <w:p w14:paraId="36C8FFD9" w14:textId="1D6CF377" w:rsidR="00065BBD" w:rsidRDefault="00065BBD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 xml:space="preserve">13. Written Communication </w:t>
                  </w:r>
                  <w:r>
                    <w:t>– Produces clear messaging and documentation</w:t>
                  </w:r>
                </w:p>
                <w:p w14:paraId="40ACEC05" w14:textId="57973F70" w:rsidR="000D2DC1" w:rsidRDefault="00D03F85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1</w:t>
                  </w:r>
                  <w:r w:rsidR="00065BBD">
                    <w:rPr>
                      <w:rStyle w:val="Strong"/>
                    </w:rPr>
                    <w:t>4</w:t>
                  </w:r>
                  <w:r>
                    <w:rPr>
                      <w:rStyle w:val="Strong"/>
                    </w:rPr>
                    <w:t>. Organizati</w:t>
                  </w:r>
                  <w:r w:rsidR="00065BBD">
                    <w:rPr>
                      <w:rStyle w:val="Strong"/>
                    </w:rPr>
                    <w:t>on</w:t>
                  </w:r>
                  <w:r>
                    <w:t xml:space="preserve">– </w:t>
                  </w:r>
                  <w:r w:rsidR="00065BBD">
                    <w:t>Works efficiently, stays on track, and uses time effectively</w:t>
                  </w:r>
                </w:p>
                <w:p w14:paraId="31045918" w14:textId="4CBB4C20" w:rsidR="00D03F85" w:rsidRPr="00486294" w:rsidRDefault="00D03F85" w:rsidP="00AA6048">
                  <w:pPr>
                    <w:spacing w:line="360" w:lineRule="auto"/>
                  </w:pPr>
                  <w:r>
                    <w:rPr>
                      <w:rStyle w:val="Strong"/>
                    </w:rPr>
                    <w:t>1</w:t>
                  </w:r>
                  <w:r w:rsidR="00065BBD">
                    <w:rPr>
                      <w:rStyle w:val="Strong"/>
                    </w:rPr>
                    <w:t>5</w:t>
                  </w:r>
                  <w:r>
                    <w:rPr>
                      <w:rStyle w:val="Strong"/>
                    </w:rPr>
                    <w:t xml:space="preserve">. </w:t>
                  </w:r>
                  <w:r w:rsidR="00065BBD">
                    <w:rPr>
                      <w:rStyle w:val="Strong"/>
                    </w:rPr>
                    <w:t>Conduct</w:t>
                  </w:r>
                  <w:r>
                    <w:rPr>
                      <w:rStyle w:val="Strong"/>
                    </w:rPr>
                    <w:t xml:space="preserve"> </w:t>
                  </w:r>
                  <w:r>
                    <w:t xml:space="preserve">– </w:t>
                  </w:r>
                  <w:r w:rsidR="00065BBD">
                    <w:t>Treats others with respect and demonstrates professional behavior</w:t>
                  </w:r>
                </w:p>
              </w:tc>
              <w:tc>
                <w:tcPr>
                  <w:tcW w:w="106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614917" w14:textId="4DBFE0DE" w:rsidR="000D2DC1" w:rsidRPr="00486294" w:rsidRDefault="000D2DC1" w:rsidP="000D2DC1">
                  <w:pPr>
                    <w:jc w:val="center"/>
                  </w:pPr>
                </w:p>
              </w:tc>
              <w:tc>
                <w:tcPr>
                  <w:tcW w:w="8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84D3B2" w14:textId="2807C364" w:rsidR="000D2DC1" w:rsidRPr="00486294" w:rsidRDefault="000D2DC1" w:rsidP="000D2DC1">
                  <w:pPr>
                    <w:jc w:val="center"/>
                  </w:pPr>
                </w:p>
              </w:tc>
              <w:tc>
                <w:tcPr>
                  <w:tcW w:w="8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CEF31A" w14:textId="49DCF3B6" w:rsidR="000D2DC1" w:rsidRPr="00486294" w:rsidRDefault="000D2DC1" w:rsidP="000D2DC1">
                  <w:pPr>
                    <w:jc w:val="center"/>
                  </w:pPr>
                </w:p>
              </w:tc>
            </w:tr>
          </w:tbl>
          <w:p w14:paraId="40DBB930" w14:textId="77777777" w:rsidR="00265218" w:rsidRPr="00AC7198" w:rsidRDefault="00265218" w:rsidP="00A3321A"/>
        </w:tc>
        <w:tc>
          <w:tcPr>
            <w:tcW w:w="167" w:type="pct"/>
          </w:tcPr>
          <w:p w14:paraId="485C41DA" w14:textId="77777777" w:rsidR="00265218" w:rsidRPr="002D3842" w:rsidRDefault="00265218" w:rsidP="00AE3FB7"/>
        </w:tc>
      </w:tr>
    </w:tbl>
    <w:p w14:paraId="25771F53" w14:textId="77777777" w:rsidR="00A34561" w:rsidRDefault="00A34561" w:rsidP="001B3ADB"/>
    <w:p w14:paraId="65F9893E" w14:textId="77777777" w:rsidR="00A34561" w:rsidRDefault="00A34561">
      <w:r>
        <w:br w:type="page"/>
      </w:r>
    </w:p>
    <w:p w14:paraId="6EF67CB4" w14:textId="37AA1D56" w:rsidR="00A34561" w:rsidRDefault="00A34561"/>
    <w:tbl>
      <w:tblPr>
        <w:tblW w:w="5000" w:type="pct"/>
        <w:tblLook w:val="04A0" w:firstRow="1" w:lastRow="0" w:firstColumn="1" w:lastColumn="0" w:noHBand="0" w:noVBand="1"/>
        <w:tblDescription w:val="Layout table"/>
      </w:tblPr>
      <w:tblGrid>
        <w:gridCol w:w="298"/>
        <w:gridCol w:w="30"/>
        <w:gridCol w:w="4905"/>
        <w:gridCol w:w="16"/>
        <w:gridCol w:w="3834"/>
        <w:gridCol w:w="1268"/>
        <w:gridCol w:w="114"/>
        <w:gridCol w:w="335"/>
      </w:tblGrid>
      <w:tr w:rsidR="00D03F85" w:rsidRPr="002D3842" w14:paraId="77EB0D81" w14:textId="77777777" w:rsidTr="00AD0856">
        <w:trPr>
          <w:trHeight w:val="983"/>
        </w:trPr>
        <w:tc>
          <w:tcPr>
            <w:tcW w:w="152" w:type="pct"/>
            <w:gridSpan w:val="2"/>
          </w:tcPr>
          <w:p w14:paraId="011AE527" w14:textId="77777777" w:rsidR="00D03F85" w:rsidRPr="002D3842" w:rsidRDefault="00D03F85" w:rsidP="00D03F85">
            <w:pPr>
              <w:pStyle w:val="Title"/>
            </w:pPr>
          </w:p>
        </w:tc>
        <w:tc>
          <w:tcPr>
            <w:tcW w:w="2271" w:type="pct"/>
            <w:shd w:val="clear" w:color="auto" w:fill="000000" w:themeFill="text1"/>
            <w:vAlign w:val="center"/>
          </w:tcPr>
          <w:p w14:paraId="7FD5C209" w14:textId="645BC7D3" w:rsidR="00D03F85" w:rsidRPr="00D03F85" w:rsidRDefault="00D03F85" w:rsidP="00D03F85">
            <w:pPr>
              <w:pStyle w:val="Title"/>
              <w:rPr>
                <w:sz w:val="31"/>
                <w:szCs w:val="31"/>
              </w:rPr>
            </w:pPr>
            <w:r w:rsidRPr="00D03F85">
              <w:rPr>
                <w:sz w:val="31"/>
                <w:szCs w:val="31"/>
              </w:rPr>
              <w:t>End of Term Evaluation</w:t>
            </w:r>
          </w:p>
        </w:tc>
        <w:tc>
          <w:tcPr>
            <w:tcW w:w="2422" w:type="pct"/>
            <w:gridSpan w:val="4"/>
          </w:tcPr>
          <w:p w14:paraId="4681CE4E" w14:textId="77777777" w:rsidR="00D03F85" w:rsidRPr="002D3842" w:rsidRDefault="00D03F85" w:rsidP="00D03F85">
            <w:pPr>
              <w:pStyle w:val="Title"/>
            </w:pPr>
          </w:p>
        </w:tc>
        <w:tc>
          <w:tcPr>
            <w:tcW w:w="155" w:type="pct"/>
          </w:tcPr>
          <w:p w14:paraId="7CD44F17" w14:textId="77777777" w:rsidR="00D03F85" w:rsidRPr="002D3842" w:rsidRDefault="00D03F85" w:rsidP="00D03F85">
            <w:pPr>
              <w:pStyle w:val="Title"/>
            </w:pPr>
          </w:p>
        </w:tc>
      </w:tr>
      <w:tr w:rsidR="00CE0078" w:rsidRPr="002D3842" w14:paraId="29FB7E4B" w14:textId="77777777" w:rsidTr="00AA6048">
        <w:trPr>
          <w:trHeight w:val="543"/>
        </w:trPr>
        <w:tc>
          <w:tcPr>
            <w:tcW w:w="152" w:type="pct"/>
            <w:gridSpan w:val="2"/>
          </w:tcPr>
          <w:p w14:paraId="0F71FA4A" w14:textId="77777777" w:rsidR="00CE0078" w:rsidRPr="002D3842" w:rsidRDefault="00CE0078" w:rsidP="00031E1D"/>
        </w:tc>
        <w:tc>
          <w:tcPr>
            <w:tcW w:w="4693" w:type="pct"/>
            <w:gridSpan w:val="5"/>
          </w:tcPr>
          <w:p w14:paraId="229B9611" w14:textId="77777777" w:rsidR="00CE0078" w:rsidRPr="002D3842" w:rsidRDefault="00CE0078" w:rsidP="00031E1D"/>
        </w:tc>
        <w:tc>
          <w:tcPr>
            <w:tcW w:w="155" w:type="pct"/>
          </w:tcPr>
          <w:p w14:paraId="45D8D1F5" w14:textId="77777777" w:rsidR="00CE0078" w:rsidRPr="002D3842" w:rsidRDefault="00CE0078" w:rsidP="00031E1D"/>
        </w:tc>
      </w:tr>
      <w:tr w:rsidR="00CE0078" w:rsidRPr="002D3842" w14:paraId="37256DAC" w14:textId="77777777" w:rsidTr="00AA6048">
        <w:trPr>
          <w:trHeight w:val="9822"/>
        </w:trPr>
        <w:tc>
          <w:tcPr>
            <w:tcW w:w="152" w:type="pct"/>
            <w:gridSpan w:val="2"/>
          </w:tcPr>
          <w:p w14:paraId="3028D85E" w14:textId="77777777" w:rsidR="00CE0078" w:rsidRPr="002D3842" w:rsidRDefault="00CE0078" w:rsidP="00031E1D"/>
        </w:tc>
        <w:tc>
          <w:tcPr>
            <w:tcW w:w="4693" w:type="pct"/>
            <w:gridSpan w:val="5"/>
          </w:tcPr>
          <w:tbl>
            <w:tblPr>
              <w:tblW w:w="9908" w:type="dxa"/>
              <w:tblLook w:val="04A0" w:firstRow="1" w:lastRow="0" w:firstColumn="1" w:lastColumn="0" w:noHBand="0" w:noVBand="1"/>
              <w:tblDescription w:val="Layout table"/>
            </w:tblPr>
            <w:tblGrid>
              <w:gridCol w:w="9908"/>
            </w:tblGrid>
            <w:tr w:rsidR="00CE0078" w14:paraId="0F39520A" w14:textId="77777777" w:rsidTr="00003CEF">
              <w:trPr>
                <w:trHeight w:val="278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2A014ED0" w14:textId="78533F6D" w:rsidR="00CE0078" w:rsidRPr="00AD0856" w:rsidRDefault="00003CEF" w:rsidP="00003CEF">
                  <w:pPr>
                    <w:pStyle w:val="Heading2"/>
                    <w:rPr>
                      <w:color w:val="C00000"/>
                    </w:rPr>
                  </w:pPr>
                  <w:r w:rsidRPr="00AD0856">
                    <w:rPr>
                      <w:color w:val="C00000"/>
                    </w:rPr>
                    <w:t xml:space="preserve">SKILLS AND ACCOMPLISHMENTS </w:t>
                  </w:r>
                </w:p>
              </w:tc>
            </w:tr>
            <w:tr w:rsidR="00CE0078" w14:paraId="7ECFA769" w14:textId="77777777" w:rsidTr="00003CEF">
              <w:trPr>
                <w:trHeight w:val="2775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0D0042" w14:textId="4E4A7603" w:rsidR="00AA6048" w:rsidRPr="00CE0078" w:rsidRDefault="00AA6048" w:rsidP="00811C6C">
                  <w:pPr>
                    <w:spacing w:after="1080"/>
                  </w:pPr>
                </w:p>
              </w:tc>
            </w:tr>
            <w:tr w:rsidR="00CE0078" w14:paraId="2DC535BD" w14:textId="77777777" w:rsidTr="00003CEF">
              <w:trPr>
                <w:trHeight w:val="152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F565343" w14:textId="2CB52924" w:rsidR="00CE0078" w:rsidRPr="00AD0856" w:rsidRDefault="00003CEF" w:rsidP="00003CEF">
                  <w:pPr>
                    <w:pStyle w:val="Heading2"/>
                    <w:rPr>
                      <w:color w:val="C00000"/>
                    </w:rPr>
                  </w:pPr>
                  <w:r w:rsidRPr="00AD0856">
                    <w:rPr>
                      <w:color w:val="C00000"/>
                    </w:rPr>
                    <w:t>GENERAL COMMENTS</w:t>
                  </w:r>
                </w:p>
              </w:tc>
            </w:tr>
            <w:tr w:rsidR="00CE0078" w14:paraId="285B1BC3" w14:textId="77777777" w:rsidTr="00003CEF">
              <w:trPr>
                <w:trHeight w:val="1999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1762C0" w14:textId="77777777" w:rsidR="00CE0078" w:rsidRDefault="00CE0078" w:rsidP="00811C6C">
                  <w:pPr>
                    <w:spacing w:after="1080"/>
                  </w:pPr>
                </w:p>
                <w:p w14:paraId="01AB6C01" w14:textId="6609A54D" w:rsidR="00AA6048" w:rsidRPr="00CE0078" w:rsidRDefault="00AA6048" w:rsidP="00811C6C">
                  <w:pPr>
                    <w:spacing w:after="1080"/>
                  </w:pPr>
                </w:p>
              </w:tc>
            </w:tr>
            <w:tr w:rsidR="00CE0078" w14:paraId="4A9C320C" w14:textId="77777777" w:rsidTr="00003CEF">
              <w:trPr>
                <w:trHeight w:val="64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A44C090" w14:textId="45049044" w:rsidR="00CE0078" w:rsidRPr="00AD0856" w:rsidRDefault="00AA6048" w:rsidP="00003CEF">
                  <w:pPr>
                    <w:pStyle w:val="Heading2"/>
                    <w:rPr>
                      <w:color w:val="C00000"/>
                    </w:rPr>
                  </w:pPr>
                  <w:r w:rsidRPr="00AD0856">
                    <w:rPr>
                      <w:color w:val="C00000"/>
                    </w:rPr>
                    <w:t xml:space="preserve">REHIRE </w:t>
                  </w:r>
                  <w:r w:rsidR="00E73F12">
                    <w:rPr>
                      <w:color w:val="C00000"/>
                    </w:rPr>
                    <w:t>RECOMMENDATION</w:t>
                  </w:r>
                  <w:r w:rsidRPr="00AD0856">
                    <w:rPr>
                      <w:color w:val="C00000"/>
                    </w:rPr>
                    <w:t xml:space="preserve"> – Future Co-op or Full-Time</w:t>
                  </w:r>
                </w:p>
              </w:tc>
            </w:tr>
            <w:tr w:rsidR="00CE0078" w14:paraId="50EE16CF" w14:textId="77777777" w:rsidTr="00003CEF">
              <w:trPr>
                <w:trHeight w:val="922"/>
              </w:trPr>
              <w:tc>
                <w:tcPr>
                  <w:tcW w:w="9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8D91D" w14:textId="77777777" w:rsidR="00CE0078" w:rsidRPr="00CE0078" w:rsidRDefault="00CE0078" w:rsidP="00811C6C">
                  <w:pPr>
                    <w:spacing w:after="1080"/>
                  </w:pPr>
                </w:p>
              </w:tc>
            </w:tr>
            <w:tr w:rsidR="00CE0078" w:rsidRPr="00CE0078" w14:paraId="39736CBA" w14:textId="77777777" w:rsidTr="00AA6048">
              <w:tc>
                <w:tcPr>
                  <w:tcW w:w="9908" w:type="dxa"/>
                  <w:tcBorders>
                    <w:top w:val="single" w:sz="4" w:space="0" w:color="auto"/>
                  </w:tcBorders>
                </w:tcPr>
                <w:p w14:paraId="58EDE4E8" w14:textId="77777777" w:rsidR="00CE0078" w:rsidRPr="00CE0078" w:rsidRDefault="00CE0078" w:rsidP="00032BE2"/>
              </w:tc>
            </w:tr>
          </w:tbl>
          <w:p w14:paraId="20F0B729" w14:textId="6A791CAE" w:rsidR="00CE0078" w:rsidRDefault="00AA6048" w:rsidP="00032BE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EC3CB7" wp14:editId="3041758C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-64135</wp:posOffset>
                      </wp:positionV>
                      <wp:extent cx="6235700" cy="952500"/>
                      <wp:effectExtent l="0" t="0" r="12700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35700" cy="952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E3F276" w14:textId="22C6EBEB" w:rsidR="00AA6048" w:rsidRDefault="00AA6048" w:rsidP="00AA60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  <w:u w:val="single"/>
                                      <w:lang w:val="en-CA"/>
                                    </w:rPr>
                                  </w:pPr>
                                  <w:r w:rsidRPr="00AA6048"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  <w:u w:val="single"/>
                                      <w:lang w:val="en-CA"/>
                                    </w:rPr>
                                    <w:t>Instructions</w:t>
                                  </w:r>
                                </w:p>
                                <w:p w14:paraId="445564E5" w14:textId="77777777" w:rsidR="00AA6048" w:rsidRPr="00E31F2B" w:rsidRDefault="00AA6048" w:rsidP="00AA60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6"/>
                                      <w:szCs w:val="6"/>
                                      <w:u w:val="single"/>
                                      <w:lang w:val="en-CA"/>
                                    </w:rPr>
                                  </w:pPr>
                                </w:p>
                                <w:p w14:paraId="56C9E15A" w14:textId="5420718C" w:rsidR="00E31F2B" w:rsidRDefault="00AA6048" w:rsidP="00E31F2B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jc w:val="center"/>
                                    <w:rPr>
                                      <w:color w:val="000000" w:themeColor="text1"/>
                                      <w:lang w:val="en-CA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Complete this form and </w:t>
                                  </w:r>
                                  <w:r w:rsidR="00F60E55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send it to the Co-op Ambassador team</w:t>
                                  </w:r>
                                </w:p>
                                <w:p w14:paraId="1D49E54D" w14:textId="1B6FC76B" w:rsidR="00AA6048" w:rsidRPr="00E31F2B" w:rsidRDefault="00E31F2B" w:rsidP="00E31F2B">
                                  <w:pPr>
                                    <w:pStyle w:val="ListParagraph"/>
                                    <w:ind w:left="1440" w:firstLine="720"/>
                                    <w:rPr>
                                      <w:color w:val="000000" w:themeColor="text1"/>
                                      <w:lang w:val="en-CA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(If you encounter any issues, please contact</w:t>
                                  </w:r>
                                  <w:r w:rsidR="00F60E55"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Human Resources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)</w:t>
                                  </w:r>
                                </w:p>
                                <w:p w14:paraId="6B38B2D1" w14:textId="353289A6" w:rsidR="00AA6048" w:rsidRDefault="00AA6048" w:rsidP="00AA6048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jc w:val="center"/>
                                    <w:rPr>
                                      <w:color w:val="000000" w:themeColor="text1"/>
                                      <w:lang w:val="en-CA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Book an informal end</w:t>
                                  </w:r>
                                  <w:r w:rsidR="00595131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-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of</w:t>
                                  </w:r>
                                  <w:r w:rsidR="00595131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-term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</w:t>
                                  </w:r>
                                  <w:r w:rsidR="00595131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meeting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with your co-op to share feedback about their work term at </w:t>
                                  </w:r>
                                  <w:r w:rsidR="00F60E55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the Company</w:t>
                                  </w:r>
                                </w:p>
                                <w:p w14:paraId="79FC9313" w14:textId="4CB3AB47" w:rsidR="00AA6048" w:rsidRPr="00AA6048" w:rsidRDefault="00750F8A" w:rsidP="00AA6048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jc w:val="center"/>
                                    <w:rPr>
                                      <w:color w:val="000000" w:themeColor="text1"/>
                                      <w:lang w:val="en-CA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Ensure </w:t>
                                  </w:r>
                                  <w:r w:rsidR="00AA6048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the co-op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has</w:t>
                                  </w:r>
                                  <w:r w:rsidR="00AA6048"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complete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d</w:t>
                                  </w:r>
                                  <w:r w:rsidR="00AA6048"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the “Co-op 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>Experience Survey</w:t>
                                  </w:r>
                                  <w:r w:rsidR="00AA6048">
                                    <w:rPr>
                                      <w:color w:val="000000" w:themeColor="text1"/>
                                      <w:lang w:val="en-CA"/>
                                    </w:rPr>
                                    <w:t>”</w:t>
                                  </w:r>
                                  <w:r>
                                    <w:rPr>
                                      <w:color w:val="000000" w:themeColor="text1"/>
                                      <w:lang w:val="en-CA"/>
                                    </w:rPr>
                                    <w:t xml:space="preserve"> sent by the Co-op Ambassadors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C3CB7" id="Rectangle 4" o:spid="_x0000_s1026" style="position:absolute;margin-left:.7pt;margin-top:-5.05pt;width:491pt;height: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" fillcolor="#e8e8e8 [3207]" strokecolor="#737373 [1607]" strokeweight="1pt">
                      <v:textbox>
                        <w:txbxContent>
                          <w:p w14:paraId="6EE3F276" w14:textId="22C6EBEB" w:rsidR="00AA6048" w:rsidRDefault="00AA6048" w:rsidP="00AA6048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:u w:val="single"/>
                                <w:lang w:val="en-CA"/>
                              </w:rPr>
                            </w:pPr>
                            <w:r w:rsidRPr="00AA6048">
                              <w:rPr>
                                <w:color w:val="000000" w:themeColor="text1"/>
                                <w:sz w:val="22"/>
                                <w:szCs w:val="22"/>
                                <w:u w:val="single"/>
                                <w:lang w:val="en-CA"/>
                              </w:rPr>
                              <w:t>Instructions</w:t>
                            </w:r>
                          </w:p>
                          <w:p w14:paraId="445564E5" w14:textId="77777777" w:rsidR="00AA6048" w:rsidRPr="00E31F2B" w:rsidRDefault="00AA6048" w:rsidP="00AA6048">
                            <w:pPr>
                              <w:jc w:val="center"/>
                              <w:rPr>
                                <w:color w:val="000000" w:themeColor="text1"/>
                                <w:sz w:val="6"/>
                                <w:szCs w:val="6"/>
                                <w:u w:val="single"/>
                                <w:lang w:val="en-CA"/>
                              </w:rPr>
                            </w:pPr>
                          </w:p>
                          <w:p w14:paraId="56C9E15A" w14:textId="5420718C" w:rsidR="00E31F2B" w:rsidRDefault="00AA6048" w:rsidP="00E31F2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color w:val="000000" w:themeColor="text1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Complete this form and </w:t>
                            </w:r>
                            <w:r w:rsidR="00F60E55">
                              <w:rPr>
                                <w:color w:val="000000" w:themeColor="text1"/>
                                <w:lang w:val="en-CA"/>
                              </w:rPr>
                              <w:t>send it to the Co-op Ambassador team</w:t>
                            </w:r>
                          </w:p>
                          <w:p w14:paraId="1D49E54D" w14:textId="1B6FC76B" w:rsidR="00AA6048" w:rsidRPr="00E31F2B" w:rsidRDefault="00E31F2B" w:rsidP="00E31F2B">
                            <w:pPr>
                              <w:pStyle w:val="ListParagraph"/>
                              <w:ind w:left="1440" w:firstLine="720"/>
                              <w:rPr>
                                <w:color w:val="000000" w:themeColor="text1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(If you encounter any issues, please contact</w:t>
                            </w:r>
                            <w:r w:rsidR="00F60E55">
                              <w:rPr>
                                <w:color w:val="000000" w:themeColor="text1"/>
                                <w:lang w:val="en-CA"/>
                              </w:rPr>
                              <w:t xml:space="preserve"> Human Resources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)</w:t>
                            </w:r>
                          </w:p>
                          <w:p w14:paraId="6B38B2D1" w14:textId="353289A6" w:rsidR="00AA6048" w:rsidRDefault="00AA6048" w:rsidP="00AA604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color w:val="000000" w:themeColor="text1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Book an informal end</w:t>
                            </w:r>
                            <w:r w:rsidR="00595131">
                              <w:rPr>
                                <w:color w:val="000000" w:themeColor="text1"/>
                                <w:lang w:val="en-CA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of</w:t>
                            </w:r>
                            <w:r w:rsidR="00595131">
                              <w:rPr>
                                <w:color w:val="000000" w:themeColor="text1"/>
                                <w:lang w:val="en-CA"/>
                              </w:rPr>
                              <w:t>-term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 </w:t>
                            </w:r>
                            <w:r w:rsidR="00595131">
                              <w:rPr>
                                <w:color w:val="000000" w:themeColor="text1"/>
                                <w:lang w:val="en-CA"/>
                              </w:rPr>
                              <w:t>meeting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 with your co-op to share feedback about their work term at </w:t>
                            </w:r>
                            <w:r w:rsidR="00F60E55">
                              <w:rPr>
                                <w:color w:val="000000" w:themeColor="text1"/>
                                <w:lang w:val="en-CA"/>
                              </w:rPr>
                              <w:t>the Company</w:t>
                            </w:r>
                          </w:p>
                          <w:p w14:paraId="79FC9313" w14:textId="4CB3AB47" w:rsidR="00AA6048" w:rsidRPr="00AA6048" w:rsidRDefault="00750F8A" w:rsidP="00AA604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color w:val="000000" w:themeColor="text1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Ensure </w:t>
                            </w:r>
                            <w:r w:rsidR="00AA6048">
                              <w:rPr>
                                <w:color w:val="000000" w:themeColor="text1"/>
                                <w:lang w:val="en-CA"/>
                              </w:rPr>
                              <w:t>the co-op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 has</w:t>
                            </w:r>
                            <w:r w:rsidR="00AA6048">
                              <w:rPr>
                                <w:color w:val="000000" w:themeColor="text1"/>
                                <w:lang w:val="en-CA"/>
                              </w:rPr>
                              <w:t xml:space="preserve"> complete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d</w:t>
                            </w:r>
                            <w:r w:rsidR="00AA6048">
                              <w:rPr>
                                <w:color w:val="000000" w:themeColor="text1"/>
                                <w:lang w:val="en-CA"/>
                              </w:rPr>
                              <w:t xml:space="preserve"> the “Co-op 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>Experience Survey</w:t>
                            </w:r>
                            <w:r w:rsidR="00AA6048">
                              <w:rPr>
                                <w:color w:val="000000" w:themeColor="text1"/>
                                <w:lang w:val="en-CA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n-CA"/>
                              </w:rPr>
                              <w:t xml:space="preserve"> sent by the Co-op Ambassadors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4B52AB" w14:textId="5DFDBE44" w:rsidR="00AA6048" w:rsidRPr="00AC7198" w:rsidRDefault="00AA6048" w:rsidP="00032BE2"/>
        </w:tc>
        <w:tc>
          <w:tcPr>
            <w:tcW w:w="155" w:type="pct"/>
          </w:tcPr>
          <w:p w14:paraId="2DAF3F8A" w14:textId="77777777" w:rsidR="00CE0078" w:rsidRPr="002D3842" w:rsidRDefault="00CE0078" w:rsidP="00031E1D"/>
        </w:tc>
      </w:tr>
      <w:tr w:rsidR="00AA6048" w:rsidRPr="002D3842" w14:paraId="2764923A" w14:textId="77777777" w:rsidTr="00AD0856">
        <w:tblPrEx>
          <w:tblLook w:val="0600" w:firstRow="0" w:lastRow="0" w:firstColumn="0" w:lastColumn="0" w:noHBand="1" w:noVBand="1"/>
        </w:tblPrEx>
        <w:trPr>
          <w:gridAfter w:val="2"/>
          <w:wAfter w:w="209" w:type="pct"/>
          <w:trHeight w:val="983"/>
        </w:trPr>
        <w:tc>
          <w:tcPr>
            <w:tcW w:w="138" w:type="pct"/>
          </w:tcPr>
          <w:p w14:paraId="446EB808" w14:textId="77777777" w:rsidR="00D03F85" w:rsidRPr="002D3842" w:rsidRDefault="00D03F85" w:rsidP="00D03F85">
            <w:pPr>
              <w:pStyle w:val="Title"/>
            </w:pPr>
          </w:p>
        </w:tc>
        <w:tc>
          <w:tcPr>
            <w:tcW w:w="2292" w:type="pct"/>
            <w:gridSpan w:val="3"/>
            <w:shd w:val="clear" w:color="auto" w:fill="000000" w:themeFill="text1"/>
            <w:vAlign w:val="center"/>
          </w:tcPr>
          <w:p w14:paraId="6696E74A" w14:textId="112D76E1" w:rsidR="00D03F85" w:rsidRPr="00D03F85" w:rsidRDefault="00D03F85" w:rsidP="00D03F85">
            <w:pPr>
              <w:pStyle w:val="Title"/>
              <w:rPr>
                <w:sz w:val="31"/>
                <w:szCs w:val="31"/>
              </w:rPr>
            </w:pPr>
            <w:r w:rsidRPr="00D03F85">
              <w:rPr>
                <w:sz w:val="31"/>
                <w:szCs w:val="31"/>
              </w:rPr>
              <w:t>End of Term Evaluation</w:t>
            </w:r>
          </w:p>
        </w:tc>
        <w:tc>
          <w:tcPr>
            <w:tcW w:w="1775" w:type="pct"/>
          </w:tcPr>
          <w:p w14:paraId="463400A9" w14:textId="77777777" w:rsidR="00D03F85" w:rsidRPr="002D3842" w:rsidRDefault="00D03F85" w:rsidP="00D03F85">
            <w:pPr>
              <w:pStyle w:val="Title"/>
            </w:pPr>
          </w:p>
        </w:tc>
        <w:tc>
          <w:tcPr>
            <w:tcW w:w="587" w:type="pct"/>
          </w:tcPr>
          <w:p w14:paraId="540A3A1F" w14:textId="77777777" w:rsidR="00D03F85" w:rsidRPr="002D3842" w:rsidRDefault="00D03F85" w:rsidP="00D03F85">
            <w:pPr>
              <w:pStyle w:val="Title"/>
            </w:pPr>
          </w:p>
        </w:tc>
      </w:tr>
      <w:tr w:rsidR="00AA6048" w:rsidRPr="0043600D" w14:paraId="437CD976" w14:textId="77777777" w:rsidTr="00071CFF">
        <w:tblPrEx>
          <w:tblLook w:val="0600" w:firstRow="0" w:lastRow="0" w:firstColumn="0" w:lastColumn="0" w:noHBand="1" w:noVBand="1"/>
        </w:tblPrEx>
        <w:trPr>
          <w:gridAfter w:val="2"/>
          <w:wAfter w:w="209" w:type="pct"/>
          <w:trHeight w:val="543"/>
        </w:trPr>
        <w:tc>
          <w:tcPr>
            <w:tcW w:w="138" w:type="pct"/>
          </w:tcPr>
          <w:p w14:paraId="584A822D" w14:textId="77777777" w:rsidR="00D03F85" w:rsidRPr="0043600D" w:rsidRDefault="00D03F85" w:rsidP="00D03F85"/>
        </w:tc>
        <w:tc>
          <w:tcPr>
            <w:tcW w:w="4067" w:type="pct"/>
            <w:gridSpan w:val="4"/>
          </w:tcPr>
          <w:p w14:paraId="3D70E0A6" w14:textId="77777777" w:rsidR="00D03F85" w:rsidRPr="0043600D" w:rsidRDefault="00D03F85" w:rsidP="00D03F85"/>
        </w:tc>
        <w:tc>
          <w:tcPr>
            <w:tcW w:w="587" w:type="pct"/>
          </w:tcPr>
          <w:p w14:paraId="2E671427" w14:textId="77777777" w:rsidR="00D03F85" w:rsidRPr="0043600D" w:rsidRDefault="00D03F85" w:rsidP="00D03F85"/>
        </w:tc>
      </w:tr>
      <w:tr w:rsidR="00AA6048" w:rsidRPr="0043600D" w14:paraId="14336CBF" w14:textId="77777777" w:rsidTr="00071CFF">
        <w:tblPrEx>
          <w:tblLook w:val="0600" w:firstRow="0" w:lastRow="0" w:firstColumn="0" w:lastColumn="0" w:noHBand="1" w:noVBand="1"/>
        </w:tblPrEx>
        <w:trPr>
          <w:gridAfter w:val="2"/>
          <w:wAfter w:w="209" w:type="pct"/>
          <w:trHeight w:val="9822"/>
        </w:trPr>
        <w:tc>
          <w:tcPr>
            <w:tcW w:w="138" w:type="pct"/>
          </w:tcPr>
          <w:p w14:paraId="27AF4DAC" w14:textId="77777777" w:rsidR="00AA6048" w:rsidRPr="0043600D" w:rsidRDefault="00AA6048" w:rsidP="00D03F85"/>
        </w:tc>
        <w:tc>
          <w:tcPr>
            <w:tcW w:w="4653" w:type="pct"/>
            <w:gridSpan w:val="5"/>
          </w:tcPr>
          <w:p w14:paraId="68FDA282" w14:textId="77777777" w:rsidR="00AA6048" w:rsidRPr="00AD0856" w:rsidRDefault="00071CFF" w:rsidP="00071CFF">
            <w:pPr>
              <w:pStyle w:val="Heading2"/>
              <w:rPr>
                <w:color w:val="C00000"/>
              </w:rPr>
            </w:pPr>
            <w:r w:rsidRPr="00AD0856">
              <w:rPr>
                <w:color w:val="C00000"/>
              </w:rPr>
              <w:t>Appendix A – Information for Managers</w:t>
            </w:r>
          </w:p>
          <w:p w14:paraId="64CD3567" w14:textId="77777777" w:rsidR="00D8762C" w:rsidRDefault="00D8762C" w:rsidP="00071CFF">
            <w:pPr>
              <w:pStyle w:val="Heading4"/>
              <w:jc w:val="left"/>
              <w:rPr>
                <w:b/>
                <w:bCs/>
                <w:color w:val="C00000"/>
              </w:rPr>
            </w:pPr>
          </w:p>
          <w:p w14:paraId="597BDE6E" w14:textId="1A4F6643" w:rsidR="00071CFF" w:rsidRPr="00AD0856" w:rsidRDefault="002C6A91" w:rsidP="00071CFF">
            <w:pPr>
              <w:pStyle w:val="Heading4"/>
              <w:jc w:val="left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W</w:t>
            </w:r>
            <w:r w:rsidRPr="002C6A91">
              <w:rPr>
                <w:b/>
                <w:bCs/>
                <w:color w:val="C00000"/>
              </w:rPr>
              <w:t>hat if a</w:t>
            </w:r>
            <w:r w:rsidR="00071CFF" w:rsidRPr="00AD0856">
              <w:rPr>
                <w:b/>
                <w:bCs/>
                <w:color w:val="C00000"/>
              </w:rPr>
              <w:t xml:space="preserve"> student </w:t>
            </w:r>
            <w:r>
              <w:rPr>
                <w:b/>
                <w:bCs/>
                <w:color w:val="C00000"/>
              </w:rPr>
              <w:t>e</w:t>
            </w:r>
            <w:r w:rsidRPr="002C6A91">
              <w:rPr>
                <w:b/>
                <w:bCs/>
                <w:color w:val="C00000"/>
              </w:rPr>
              <w:t>xpresses interest</w:t>
            </w:r>
            <w:r w:rsidR="00071CFF" w:rsidRPr="00AD0856">
              <w:rPr>
                <w:b/>
                <w:bCs/>
                <w:color w:val="C00000"/>
              </w:rPr>
              <w:t xml:space="preserve"> </w:t>
            </w:r>
            <w:r w:rsidRPr="00AD0856">
              <w:rPr>
                <w:b/>
                <w:bCs/>
                <w:color w:val="C00000"/>
              </w:rPr>
              <w:t xml:space="preserve">in </w:t>
            </w:r>
            <w:r w:rsidR="00D8762C">
              <w:rPr>
                <w:b/>
                <w:bCs/>
                <w:color w:val="C00000"/>
              </w:rPr>
              <w:t xml:space="preserve">returning </w:t>
            </w:r>
            <w:r w:rsidR="00071CFF" w:rsidRPr="00AD0856">
              <w:rPr>
                <w:b/>
                <w:bCs/>
                <w:color w:val="C00000"/>
              </w:rPr>
              <w:t xml:space="preserve">to </w:t>
            </w:r>
            <w:r w:rsidR="00F60E55">
              <w:rPr>
                <w:b/>
                <w:bCs/>
                <w:color w:val="C00000"/>
              </w:rPr>
              <w:t>the Company</w:t>
            </w:r>
            <w:r w:rsidR="00071CFF" w:rsidRPr="00AD0856">
              <w:rPr>
                <w:b/>
                <w:bCs/>
                <w:color w:val="C00000"/>
              </w:rPr>
              <w:t xml:space="preserve"> for a subsequent work term or be considered for a full-time</w:t>
            </w:r>
            <w:r w:rsidR="00D8762C">
              <w:rPr>
                <w:b/>
                <w:bCs/>
                <w:color w:val="C00000"/>
              </w:rPr>
              <w:t xml:space="preserve"> </w:t>
            </w:r>
            <w:r w:rsidR="00071CFF" w:rsidRPr="00AD0856">
              <w:rPr>
                <w:b/>
                <w:bCs/>
                <w:color w:val="C00000"/>
              </w:rPr>
              <w:t>position?</w:t>
            </w:r>
          </w:p>
          <w:p w14:paraId="41DE57B8" w14:textId="77777777" w:rsidR="00071CFF" w:rsidRDefault="00071CFF" w:rsidP="00071CFF"/>
          <w:p w14:paraId="42032E3E" w14:textId="080102AC" w:rsidR="004F64BB" w:rsidRDefault="00071CFF" w:rsidP="00071CFF">
            <w:r>
              <w:t xml:space="preserve">If a student has met or exceeded expectations, a return position at </w:t>
            </w:r>
            <w:r w:rsidR="00F60E55">
              <w:t>the company</w:t>
            </w:r>
            <w:r>
              <w:t xml:space="preserve"> is certainly a possibility. </w:t>
            </w:r>
          </w:p>
          <w:p w14:paraId="3AD634C0" w14:textId="77777777" w:rsidR="004F64BB" w:rsidRPr="004F64BB" w:rsidRDefault="004F64BB" w:rsidP="00071CFF">
            <w:pPr>
              <w:rPr>
                <w:sz w:val="6"/>
                <w:szCs w:val="6"/>
              </w:rPr>
            </w:pPr>
          </w:p>
          <w:p w14:paraId="3694440A" w14:textId="0F11D99E" w:rsidR="00071CFF" w:rsidRDefault="00071CFF" w:rsidP="00071CFF">
            <w:r>
              <w:t>Consider:</w:t>
            </w:r>
          </w:p>
          <w:p w14:paraId="7B5CA05B" w14:textId="77777777" w:rsidR="00071CFF" w:rsidRDefault="00071CFF" w:rsidP="00071CFF">
            <w:pPr>
              <w:pStyle w:val="ListParagraph"/>
              <w:numPr>
                <w:ilvl w:val="0"/>
                <w:numId w:val="6"/>
              </w:numPr>
            </w:pPr>
            <w:r w:rsidRPr="00071CFF">
              <w:t xml:space="preserve">Have they performed well? </w:t>
            </w:r>
          </w:p>
          <w:p w14:paraId="04B8DFB6" w14:textId="77777777" w:rsidR="00071CFF" w:rsidRDefault="00071CFF" w:rsidP="00071CFF">
            <w:pPr>
              <w:pStyle w:val="ListParagraph"/>
              <w:numPr>
                <w:ilvl w:val="0"/>
                <w:numId w:val="6"/>
              </w:numPr>
            </w:pPr>
            <w:r w:rsidRPr="00071CFF">
              <w:t xml:space="preserve">Did they work well with the team? </w:t>
            </w:r>
          </w:p>
          <w:p w14:paraId="7918D405" w14:textId="77CE6884" w:rsidR="00071CFF" w:rsidRDefault="00071CFF" w:rsidP="00071CFF">
            <w:pPr>
              <w:pStyle w:val="ListParagraph"/>
              <w:numPr>
                <w:ilvl w:val="0"/>
                <w:numId w:val="6"/>
              </w:numPr>
            </w:pPr>
            <w:r w:rsidRPr="00071CFF">
              <w:t xml:space="preserve">Did </w:t>
            </w:r>
            <w:r w:rsidRPr="00AC2940">
              <w:t>you</w:t>
            </w:r>
            <w:r w:rsidRPr="00071CFF">
              <w:t xml:space="preserve"> enjoy working with the</w:t>
            </w:r>
            <w:r w:rsidR="006609AC">
              <w:t>m</w:t>
            </w:r>
            <w:r w:rsidRPr="00071CFF">
              <w:t xml:space="preserve">? </w:t>
            </w:r>
          </w:p>
          <w:p w14:paraId="0C0242D9" w14:textId="74C94613" w:rsidR="00071CFF" w:rsidRDefault="006609AC" w:rsidP="00071CFF">
            <w:pPr>
              <w:pStyle w:val="ListParagraph"/>
              <w:numPr>
                <w:ilvl w:val="0"/>
                <w:numId w:val="6"/>
              </w:numPr>
            </w:pPr>
            <w:r>
              <w:t>D</w:t>
            </w:r>
            <w:r w:rsidR="005A1358">
              <w:t>id</w:t>
            </w:r>
            <w:r>
              <w:t xml:space="preserve"> they reflect </w:t>
            </w:r>
            <w:r w:rsidR="00AC2940">
              <w:t xml:space="preserve">the </w:t>
            </w:r>
            <w:r w:rsidR="00945456">
              <w:t>core</w:t>
            </w:r>
            <w:r>
              <w:t xml:space="preserve"> values of </w:t>
            </w:r>
            <w:r w:rsidR="00F60E55">
              <w:t>the company</w:t>
            </w:r>
            <w:r w:rsidR="00071CFF" w:rsidRPr="00071CFF">
              <w:t>?</w:t>
            </w:r>
          </w:p>
          <w:p w14:paraId="646F8293" w14:textId="77777777" w:rsidR="00AC2940" w:rsidRPr="00AC2940" w:rsidRDefault="00AC2940" w:rsidP="00AC2940">
            <w:pPr>
              <w:rPr>
                <w:sz w:val="6"/>
                <w:szCs w:val="6"/>
              </w:rPr>
            </w:pPr>
          </w:p>
          <w:p w14:paraId="6370B2BF" w14:textId="288E9E33" w:rsidR="00071CFF" w:rsidRDefault="00071CFF" w:rsidP="00071CFF">
            <w:r>
              <w:t xml:space="preserve">If you wish to extend a future </w:t>
            </w:r>
            <w:r w:rsidR="00887119">
              <w:t>offer,</w:t>
            </w:r>
            <w:r>
              <w:t xml:space="preserve"> please adhere to the following processes:</w:t>
            </w:r>
          </w:p>
          <w:p w14:paraId="342E38A4" w14:textId="06D7E52C" w:rsidR="00071CFF" w:rsidRPr="00071CFF" w:rsidRDefault="00071CFF" w:rsidP="00071CFF">
            <w:pPr>
              <w:pStyle w:val="ListParagraph"/>
              <w:numPr>
                <w:ilvl w:val="0"/>
                <w:numId w:val="7"/>
              </w:numPr>
            </w:pPr>
            <w:r w:rsidRPr="00071CFF">
              <w:rPr>
                <w:b/>
                <w:bCs/>
              </w:rPr>
              <w:t>Future Co-op term</w:t>
            </w:r>
            <w:r>
              <w:t xml:space="preserve">: </w:t>
            </w:r>
            <w:r w:rsidR="00887119">
              <w:t xml:space="preserve">Our general philosophy is to encourage co-ops to gain experience at other companies. If the </w:t>
            </w:r>
            <w:r w:rsidR="0081355F">
              <w:t>student is</w:t>
            </w:r>
            <w:r w:rsidR="00887119">
              <w:t xml:space="preserve"> a superstar </w:t>
            </w:r>
            <w:r w:rsidR="0081355F">
              <w:t>and</w:t>
            </w:r>
            <w:r w:rsidR="00887119">
              <w:t xml:space="preserve"> you strongly believe they should return, please seek approval from </w:t>
            </w:r>
            <w:r w:rsidR="00314B59">
              <w:t>your manager</w:t>
            </w:r>
            <w:r w:rsidR="00887119">
              <w:t>. If approved, n</w:t>
            </w:r>
            <w:r>
              <w:t xml:space="preserve">otify </w:t>
            </w:r>
            <w:r w:rsidR="00F60E55">
              <w:t xml:space="preserve">Human Resources </w:t>
            </w:r>
            <w:r>
              <w:rPr>
                <w:color w:val="000000" w:themeColor="text1"/>
                <w:lang w:val="en-CA"/>
              </w:rPr>
              <w:t xml:space="preserve">so the co-op can be added to the roster for the following term. They </w:t>
            </w:r>
            <w:r>
              <w:rPr>
                <w:color w:val="000000" w:themeColor="text1"/>
                <w:u w:val="single"/>
                <w:lang w:val="en-CA"/>
              </w:rPr>
              <w:t>must</w:t>
            </w:r>
            <w:r>
              <w:rPr>
                <w:color w:val="000000" w:themeColor="text1"/>
                <w:lang w:val="en-CA"/>
              </w:rPr>
              <w:t xml:space="preserve"> still apply for the position, but they will be hired </w:t>
            </w:r>
            <w:r w:rsidR="001816A4">
              <w:rPr>
                <w:color w:val="000000" w:themeColor="text1"/>
                <w:lang w:val="en-CA"/>
              </w:rPr>
              <w:t>without requiring an interview.</w:t>
            </w:r>
          </w:p>
          <w:p w14:paraId="3AE23C63" w14:textId="4C6A7516" w:rsidR="00071CFF" w:rsidRPr="0043600D" w:rsidRDefault="00071CFF" w:rsidP="00071CFF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</w:rPr>
              <w:t>Full-Time New Graduate Position</w:t>
            </w:r>
            <w:r>
              <w:rPr>
                <w:bCs/>
              </w:rPr>
              <w:t xml:space="preserve">: We encourage managers to hire co-ops that would be an asset to the </w:t>
            </w:r>
            <w:r w:rsidR="00F60E55">
              <w:rPr>
                <w:bCs/>
              </w:rPr>
              <w:t>company</w:t>
            </w:r>
            <w:r>
              <w:rPr>
                <w:bCs/>
              </w:rPr>
              <w:t xml:space="preserve"> team</w:t>
            </w:r>
            <w:r w:rsidR="00F63684">
              <w:rPr>
                <w:bCs/>
              </w:rPr>
              <w:t>.</w:t>
            </w:r>
            <w:r>
              <w:rPr>
                <w:bCs/>
              </w:rPr>
              <w:t xml:space="preserve"> To be offered a full-time position, we must have </w:t>
            </w:r>
            <w:proofErr w:type="gramStart"/>
            <w:r>
              <w:rPr>
                <w:bCs/>
              </w:rPr>
              <w:t>hiring</w:t>
            </w:r>
            <w:proofErr w:type="gramEnd"/>
            <w:r>
              <w:rPr>
                <w:bCs/>
              </w:rPr>
              <w:t xml:space="preserve"> capacity for that developer, so please check with</w:t>
            </w:r>
            <w:r w:rsidR="000F5449">
              <w:rPr>
                <w:bCs/>
              </w:rPr>
              <w:t xml:space="preserve"> your manager and</w:t>
            </w:r>
            <w:r>
              <w:rPr>
                <w:bCs/>
              </w:rPr>
              <w:t xml:space="preserve"> HR before </w:t>
            </w:r>
            <w:r w:rsidR="00C14544">
              <w:rPr>
                <w:bCs/>
              </w:rPr>
              <w:t>offering</w:t>
            </w:r>
            <w:r>
              <w:rPr>
                <w:bCs/>
              </w:rPr>
              <w:t xml:space="preserve"> </w:t>
            </w:r>
            <w:r w:rsidR="00C55CBB">
              <w:rPr>
                <w:bCs/>
              </w:rPr>
              <w:t>any position</w:t>
            </w:r>
            <w:r>
              <w:rPr>
                <w:bCs/>
              </w:rPr>
              <w:t xml:space="preserve"> to the student. </w:t>
            </w:r>
            <w:r w:rsidR="006701CB">
              <w:rPr>
                <w:bCs/>
              </w:rPr>
              <w:t>HR</w:t>
            </w:r>
            <w:r>
              <w:rPr>
                <w:bCs/>
              </w:rPr>
              <w:t xml:space="preserve"> will assist you in </w:t>
            </w:r>
            <w:r w:rsidR="00533C56">
              <w:rPr>
                <w:bCs/>
              </w:rPr>
              <w:t>preparing</w:t>
            </w:r>
            <w:r>
              <w:rPr>
                <w:bCs/>
              </w:rPr>
              <w:t xml:space="preserve"> the new grad offer to begin the hiring process. </w:t>
            </w:r>
            <w:r w:rsidR="00C35AA9">
              <w:rPr>
                <w:bCs/>
              </w:rPr>
              <w:t xml:space="preserve">Offers should </w:t>
            </w:r>
            <w:r>
              <w:rPr>
                <w:bCs/>
              </w:rPr>
              <w:t xml:space="preserve">be sent no more than </w:t>
            </w:r>
            <w:r>
              <w:rPr>
                <w:bCs/>
                <w:u w:val="single"/>
              </w:rPr>
              <w:t>one month</w:t>
            </w:r>
            <w:r>
              <w:rPr>
                <w:bCs/>
              </w:rPr>
              <w:t xml:space="preserve"> after </w:t>
            </w:r>
            <w:r w:rsidR="00C35AA9">
              <w:rPr>
                <w:bCs/>
              </w:rPr>
              <w:t>the student’s</w:t>
            </w:r>
            <w:r>
              <w:rPr>
                <w:bCs/>
              </w:rPr>
              <w:t xml:space="preserve"> co-op term ends.</w:t>
            </w:r>
          </w:p>
        </w:tc>
      </w:tr>
    </w:tbl>
    <w:p w14:paraId="13DF9981" w14:textId="77777777" w:rsidR="00D03F85" w:rsidRDefault="00D03F85" w:rsidP="00D03F85"/>
    <w:p w14:paraId="31ED1F79" w14:textId="5B27C4EF" w:rsidR="00463B35" w:rsidRDefault="00B122BA" w:rsidP="00D03F85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DD4370" wp14:editId="737121C3">
                <wp:simplePos x="0" y="0"/>
                <wp:positionH relativeFrom="column">
                  <wp:posOffset>0</wp:posOffset>
                </wp:positionH>
                <wp:positionV relativeFrom="paragraph">
                  <wp:posOffset>8534400</wp:posOffset>
                </wp:positionV>
                <wp:extent cx="6785610" cy="38100"/>
                <wp:effectExtent l="0" t="0" r="0" b="0"/>
                <wp:wrapNone/>
                <wp:docPr id="23" name="Rectangl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5610" cy="38100"/>
                        </a:xfrm>
                        <a:prstGeom prst="rect">
                          <a:avLst/>
                        </a:prstGeom>
                        <a:solidFill>
                          <a:srgbClr val="1F497D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EFC9D" id="Rectangle" o:spid="_x0000_s1026" alt="&quot;&quot;" style="position:absolute;margin-left:0;margin-top:672pt;width:534.3pt;height: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" fillcolor="#1f497d" stroked="f" strokeweight="1pt">
                <v:stroke miterlimit="4"/>
                <v:textbox inset="3pt,3pt,3pt,3pt"/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291C44" wp14:editId="022E423C">
                <wp:simplePos x="0" y="0"/>
                <wp:positionH relativeFrom="column">
                  <wp:posOffset>3378200</wp:posOffset>
                </wp:positionH>
                <wp:positionV relativeFrom="paragraph">
                  <wp:posOffset>8331200</wp:posOffset>
                </wp:positionV>
                <wp:extent cx="165100" cy="165100"/>
                <wp:effectExtent l="0" t="0" r="0" b="0"/>
                <wp:wrapNone/>
                <wp:docPr id="25" name="Shap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0800" y="0"/>
                              </a:moveTo>
                              <a:cubicBezTo>
                                <a:pt x="4818" y="0"/>
                                <a:pt x="0" y="4819"/>
                                <a:pt x="0" y="10800"/>
                              </a:cubicBezTo>
                              <a:cubicBezTo>
                                <a:pt x="0" y="16781"/>
                                <a:pt x="4818" y="21600"/>
                                <a:pt x="10800" y="21600"/>
                              </a:cubicBezTo>
                              <a:cubicBezTo>
                                <a:pt x="16782" y="21600"/>
                                <a:pt x="21600" y="16781"/>
                                <a:pt x="21600" y="10800"/>
                              </a:cubicBezTo>
                              <a:cubicBezTo>
                                <a:pt x="21600" y="4819"/>
                                <a:pt x="16782" y="0"/>
                                <a:pt x="10800" y="0"/>
                              </a:cubicBezTo>
                              <a:close/>
                              <a:moveTo>
                                <a:pt x="9637" y="19108"/>
                              </a:moveTo>
                              <a:cubicBezTo>
                                <a:pt x="8640" y="19108"/>
                                <a:pt x="7809" y="18277"/>
                                <a:pt x="7809" y="17280"/>
                              </a:cubicBezTo>
                              <a:lnTo>
                                <a:pt x="7809" y="4652"/>
                              </a:lnTo>
                              <a:cubicBezTo>
                                <a:pt x="7809" y="3656"/>
                                <a:pt x="8640" y="2825"/>
                                <a:pt x="9637" y="2825"/>
                              </a:cubicBezTo>
                              <a:lnTo>
                                <a:pt x="9637" y="19108"/>
                              </a:lnTo>
                              <a:close/>
                              <a:moveTo>
                                <a:pt x="13791" y="17945"/>
                              </a:moveTo>
                              <a:cubicBezTo>
                                <a:pt x="13791" y="18609"/>
                                <a:pt x="13292" y="19108"/>
                                <a:pt x="12628" y="19108"/>
                              </a:cubicBezTo>
                              <a:lnTo>
                                <a:pt x="10800" y="19108"/>
                              </a:lnTo>
                              <a:lnTo>
                                <a:pt x="10800" y="13791"/>
                              </a:lnTo>
                              <a:lnTo>
                                <a:pt x="12628" y="13791"/>
                              </a:lnTo>
                              <a:cubicBezTo>
                                <a:pt x="13292" y="13791"/>
                                <a:pt x="13791" y="14289"/>
                                <a:pt x="13791" y="14954"/>
                              </a:cubicBezTo>
                              <a:lnTo>
                                <a:pt x="13791" y="17945"/>
                              </a:lnTo>
                              <a:close/>
                              <a:moveTo>
                                <a:pt x="13791" y="6978"/>
                              </a:moveTo>
                              <a:cubicBezTo>
                                <a:pt x="13791" y="7643"/>
                                <a:pt x="13292" y="8142"/>
                                <a:pt x="12628" y="8142"/>
                              </a:cubicBezTo>
                              <a:lnTo>
                                <a:pt x="10800" y="8142"/>
                              </a:lnTo>
                              <a:lnTo>
                                <a:pt x="10800" y="2825"/>
                              </a:lnTo>
                              <a:lnTo>
                                <a:pt x="12628" y="2825"/>
                              </a:lnTo>
                              <a:cubicBezTo>
                                <a:pt x="13292" y="2825"/>
                                <a:pt x="13791" y="3323"/>
                                <a:pt x="13791" y="3988"/>
                              </a:cubicBezTo>
                              <a:lnTo>
                                <a:pt x="13791" y="6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0A0C3" id="Shape" o:spid="_x0000_s1026" alt="&quot;&quot;" style="position:absolute;margin-left:266pt;margin-top:656pt;width:13pt;height:1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TyjQMAAF8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black" stroked="f" strokeweight="1pt">
                <v:stroke miterlimit="4" joinstyle="miter"/>
                <v:path arrowok="t" o:extrusionok="f" o:connecttype="custom" o:connectlocs="82550,82550;82550,82550;82550,82550;82550,82550" o:connectangles="0,90,180,27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AFAFFE" wp14:editId="45FF85F5">
                <wp:simplePos x="0" y="0"/>
                <wp:positionH relativeFrom="column">
                  <wp:posOffset>5511800</wp:posOffset>
                </wp:positionH>
                <wp:positionV relativeFrom="paragraph">
                  <wp:posOffset>8343900</wp:posOffset>
                </wp:positionV>
                <wp:extent cx="165100" cy="165100"/>
                <wp:effectExtent l="0" t="0" r="0" b="0"/>
                <wp:wrapNone/>
                <wp:docPr id="26" name="Shap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5815" y="7975"/>
                              </a:moveTo>
                              <a:lnTo>
                                <a:pt x="5815" y="14123"/>
                              </a:lnTo>
                              <a:cubicBezTo>
                                <a:pt x="5815" y="14456"/>
                                <a:pt x="5982" y="14622"/>
                                <a:pt x="6314" y="14622"/>
                              </a:cubicBezTo>
                              <a:lnTo>
                                <a:pt x="15120" y="14622"/>
                              </a:lnTo>
                              <a:cubicBezTo>
                                <a:pt x="15452" y="14622"/>
                                <a:pt x="15618" y="14456"/>
                                <a:pt x="15618" y="14123"/>
                              </a:cubicBezTo>
                              <a:lnTo>
                                <a:pt x="15618" y="7975"/>
                              </a:lnTo>
                              <a:lnTo>
                                <a:pt x="10634" y="11963"/>
                              </a:lnTo>
                              <a:lnTo>
                                <a:pt x="5815" y="7975"/>
                              </a:lnTo>
                              <a:close/>
                              <a:moveTo>
                                <a:pt x="14123" y="7145"/>
                              </a:moveTo>
                              <a:lnTo>
                                <a:pt x="7477" y="7145"/>
                              </a:lnTo>
                              <a:lnTo>
                                <a:pt x="10800" y="9803"/>
                              </a:lnTo>
                              <a:lnTo>
                                <a:pt x="14123" y="7145"/>
                              </a:lnTo>
                              <a:close/>
                              <a:moveTo>
                                <a:pt x="10800" y="0"/>
                              </a:moveTo>
                              <a:cubicBezTo>
                                <a:pt x="4818" y="0"/>
                                <a:pt x="0" y="4819"/>
                                <a:pt x="0" y="10800"/>
                              </a:cubicBezTo>
                              <a:cubicBezTo>
                                <a:pt x="0" y="16781"/>
                                <a:pt x="4818" y="21600"/>
                                <a:pt x="10800" y="21600"/>
                              </a:cubicBezTo>
                              <a:cubicBezTo>
                                <a:pt x="16782" y="21600"/>
                                <a:pt x="21600" y="16781"/>
                                <a:pt x="21600" y="10800"/>
                              </a:cubicBezTo>
                              <a:cubicBezTo>
                                <a:pt x="21600" y="4819"/>
                                <a:pt x="16782" y="0"/>
                                <a:pt x="10800" y="0"/>
                              </a:cubicBezTo>
                              <a:close/>
                              <a:moveTo>
                                <a:pt x="17446" y="14123"/>
                              </a:moveTo>
                              <a:cubicBezTo>
                                <a:pt x="17446" y="15286"/>
                                <a:pt x="16449" y="16283"/>
                                <a:pt x="15286" y="16283"/>
                              </a:cubicBezTo>
                              <a:lnTo>
                                <a:pt x="6480" y="16283"/>
                              </a:lnTo>
                              <a:cubicBezTo>
                                <a:pt x="5317" y="16283"/>
                                <a:pt x="4320" y="15286"/>
                                <a:pt x="4320" y="14123"/>
                              </a:cubicBezTo>
                              <a:lnTo>
                                <a:pt x="4320" y="7643"/>
                              </a:lnTo>
                              <a:cubicBezTo>
                                <a:pt x="4320" y="6480"/>
                                <a:pt x="5317" y="5483"/>
                                <a:pt x="6480" y="5483"/>
                              </a:cubicBezTo>
                              <a:lnTo>
                                <a:pt x="15286" y="5483"/>
                              </a:lnTo>
                              <a:cubicBezTo>
                                <a:pt x="16449" y="5483"/>
                                <a:pt x="17446" y="6480"/>
                                <a:pt x="17446" y="7643"/>
                              </a:cubicBezTo>
                              <a:lnTo>
                                <a:pt x="17446" y="1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D29C0" id="Shape" o:spid="_x0000_s1026" alt="&quot;&quot;" style="position:absolute;margin-left:434pt;margin-top:657pt;width:13pt;height:1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black" stroked="f" strokeweight="1pt">
                <v:stroke miterlimit="4" joinstyle="miter"/>
                <v:path arrowok="t" o:extrusionok="f" o:connecttype="custom" o:connectlocs="82550,82550;82550,82550;82550,82550;82550,82550" o:connectangles="0,90,180,27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2DAF2" wp14:editId="2C56790A">
                <wp:simplePos x="0" y="0"/>
                <wp:positionH relativeFrom="column">
                  <wp:posOffset>1218565</wp:posOffset>
                </wp:positionH>
                <wp:positionV relativeFrom="paragraph">
                  <wp:posOffset>8305800</wp:posOffset>
                </wp:positionV>
                <wp:extent cx="154940" cy="201930"/>
                <wp:effectExtent l="0" t="0" r="0" b="0"/>
                <wp:wrapNone/>
                <wp:docPr id="27" name="Shap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940" cy="2019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0800" y="0"/>
                              </a:moveTo>
                              <a:cubicBezTo>
                                <a:pt x="4780" y="0"/>
                                <a:pt x="0" y="3668"/>
                                <a:pt x="0" y="8287"/>
                              </a:cubicBezTo>
                              <a:cubicBezTo>
                                <a:pt x="0" y="12906"/>
                                <a:pt x="10800" y="21600"/>
                                <a:pt x="10800" y="21600"/>
                              </a:cubicBezTo>
                              <a:cubicBezTo>
                                <a:pt x="10800" y="21600"/>
                                <a:pt x="21600" y="12906"/>
                                <a:pt x="21600" y="8287"/>
                              </a:cubicBezTo>
                              <a:cubicBezTo>
                                <a:pt x="21600" y="3804"/>
                                <a:pt x="16820" y="0"/>
                                <a:pt x="10800" y="0"/>
                              </a:cubicBezTo>
                              <a:close/>
                              <a:moveTo>
                                <a:pt x="10800" y="11819"/>
                              </a:moveTo>
                              <a:cubicBezTo>
                                <a:pt x="8144" y="11819"/>
                                <a:pt x="5843" y="10189"/>
                                <a:pt x="5843" y="8015"/>
                              </a:cubicBezTo>
                              <a:cubicBezTo>
                                <a:pt x="5843" y="5977"/>
                                <a:pt x="7967" y="4211"/>
                                <a:pt x="10800" y="4211"/>
                              </a:cubicBezTo>
                              <a:cubicBezTo>
                                <a:pt x="13456" y="4211"/>
                                <a:pt x="15757" y="5842"/>
                                <a:pt x="15757" y="8015"/>
                              </a:cubicBezTo>
                              <a:cubicBezTo>
                                <a:pt x="15757" y="10189"/>
                                <a:pt x="13456" y="11819"/>
                                <a:pt x="10800" y="118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2E17E" id="Shape" o:spid="_x0000_s1026" alt="&quot;&quot;" style="position:absolute;margin-left:95.95pt;margin-top:654pt;width:12.2pt;height:1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black" stroked="f" strokeweight="1pt">
                <v:stroke miterlimit="4" joinstyle="miter"/>
                <v:path arrowok="t" o:extrusionok="f" o:connecttype="custom" o:connectlocs="77470,100965;77470,100965;77470,100965;77470,100965" o:connectangles="0,90,180,270"/>
              </v:shape>
            </w:pict>
          </mc:Fallback>
        </mc:AlternateContent>
      </w:r>
    </w:p>
    <w:sectPr w:rsidR="00463B35" w:rsidSect="003126BB">
      <w:headerReference w:type="default" r:id="rId11"/>
      <w:footerReference w:type="default" r:id="rId12"/>
      <w:pgSz w:w="12240" w:h="15840" w:code="1"/>
      <w:pgMar w:top="1729" w:right="720" w:bottom="1729" w:left="720" w:header="709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CD0F" w14:textId="77777777" w:rsidR="00D87BED" w:rsidRDefault="00D87BED" w:rsidP="00BC1B68">
      <w:r>
        <w:separator/>
      </w:r>
    </w:p>
  </w:endnote>
  <w:endnote w:type="continuationSeparator" w:id="0">
    <w:p w14:paraId="096CE633" w14:textId="77777777" w:rsidR="00D87BED" w:rsidRDefault="00D87BED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1202" w14:textId="35FC5494" w:rsidR="000D2DC1" w:rsidRPr="000D2DC1" w:rsidRDefault="00AD0856" w:rsidP="000D2DC1">
    <w:pPr>
      <w:pStyle w:val="Footer"/>
      <w:jc w:val="right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38D5500" wp14:editId="2C458A2F">
              <wp:simplePos x="0" y="0"/>
              <wp:positionH relativeFrom="column">
                <wp:posOffset>1634947</wp:posOffset>
              </wp:positionH>
              <wp:positionV relativeFrom="paragraph">
                <wp:posOffset>-437566</wp:posOffset>
              </wp:positionV>
              <wp:extent cx="3562503" cy="270663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2503" cy="27066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0CE84F" id="Rectangle 7" o:spid="_x0000_s1026" style="position:absolute;margin-left:128.75pt;margin-top:-34.45pt;width:280.5pt;height:21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" fillcolor="white [3212]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682D6A2D" wp14:editId="75762097">
          <wp:simplePos x="0" y="0"/>
          <wp:positionH relativeFrom="page">
            <wp:align>left</wp:align>
          </wp:positionH>
          <wp:positionV relativeFrom="paragraph">
            <wp:posOffset>-560756</wp:posOffset>
          </wp:positionV>
          <wp:extent cx="7772400" cy="1047115"/>
          <wp:effectExtent l="0" t="0" r="0" b="635"/>
          <wp:wrapNone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47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C667" w14:textId="77777777" w:rsidR="00D87BED" w:rsidRDefault="00D87BED" w:rsidP="00BC1B68">
      <w:r>
        <w:separator/>
      </w:r>
    </w:p>
  </w:footnote>
  <w:footnote w:type="continuationSeparator" w:id="0">
    <w:p w14:paraId="04A3DA39" w14:textId="77777777" w:rsidR="00D87BED" w:rsidRDefault="00D87BED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0671" w14:textId="566A0D82" w:rsidR="00BC1B68" w:rsidRDefault="00AD0856" w:rsidP="00DA16A3">
    <w:pPr>
      <w:pStyle w:val="Header"/>
      <w:jc w:val="right"/>
    </w:pPr>
    <w:r>
      <w:rPr>
        <w:noProof/>
      </w:rPr>
      <w:drawing>
        <wp:anchor distT="0" distB="0" distL="114300" distR="114300" simplePos="0" relativeHeight="251674112" behindDoc="1" locked="0" layoutInCell="1" allowOverlap="1" wp14:anchorId="7EDCE254" wp14:editId="4B6B0EE8">
          <wp:simplePos x="0" y="0"/>
          <wp:positionH relativeFrom="margin">
            <wp:posOffset>-17813</wp:posOffset>
          </wp:positionH>
          <wp:positionV relativeFrom="paragraph">
            <wp:posOffset>-444277</wp:posOffset>
          </wp:positionV>
          <wp:extent cx="6881751" cy="1464310"/>
          <wp:effectExtent l="0" t="0" r="0" b="254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4820" cy="1464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3AFA" w:rsidRPr="00E25E64">
      <w:rPr>
        <w:noProof/>
      </w:rPr>
      <mc:AlternateContent>
        <mc:Choice Requires="wpg">
          <w:drawing>
            <wp:anchor distT="0" distB="0" distL="114300" distR="114300" simplePos="0" relativeHeight="251668992" behindDoc="1" locked="0" layoutInCell="1" allowOverlap="1" wp14:anchorId="261B29D9" wp14:editId="3D9523A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868225" cy="8521700"/>
              <wp:effectExtent l="0" t="0" r="8890" b="0"/>
              <wp:wrapNone/>
              <wp:docPr id="31" name="Group 3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8225" cy="8521700"/>
                        <a:chOff x="-10226" y="0"/>
                        <a:chExt cx="6868225" cy="8519533"/>
                      </a:xfrm>
                    </wpg:grpSpPr>
                    <wps:wsp>
                      <wps:cNvPr id="24" name="Rectangle 24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>
                          <a:off x="-1" y="0"/>
                          <a:ext cx="6858000" cy="1475740"/>
                        </a:xfrm>
                        <a:prstGeom prst="rect">
                          <a:avLst/>
                        </a:prstGeom>
                        <a:blipFill dpi="0" rotWithShape="1">
                          <a:blip r:embed="rId2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30" name="Group 30"/>
                      <wpg:cNvGrpSpPr/>
                      <wpg:grpSpPr>
                        <a:xfrm>
                          <a:off x="-10226" y="0"/>
                          <a:ext cx="6858000" cy="8519533"/>
                          <a:chOff x="-10231" y="-495167"/>
                          <a:chExt cx="6861015" cy="8517249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-10231" y="-495167"/>
                            <a:ext cx="6861015" cy="1472036"/>
                          </a:xfrm>
                          <a:prstGeom prst="rect">
                            <a:avLst/>
                          </a:prstGeom>
                          <a:solidFill>
                            <a:srgbClr val="EA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"/>
                        <wps:cNvSpPr>
                          <a:spLocks/>
                        </wps:cNvSpPr>
                        <wps:spPr>
                          <a:xfrm>
                            <a:off x="65969" y="1019738"/>
                            <a:ext cx="6784815" cy="700234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  <a:alpha val="2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" name="Rectangle"/>
                        <wps:cNvSpPr>
                          <a:spLocks/>
                        </wps:cNvSpPr>
                        <wps:spPr>
                          <a:xfrm>
                            <a:off x="-10231" y="1019827"/>
                            <a:ext cx="6788627" cy="693862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1F497D">
                                <a:alpha val="30000"/>
                              </a:srgbClr>
                            </a:solidFill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2" name="Rectangle"/>
                        <wps:cNvSpPr>
                          <a:spLocks/>
                        </wps:cNvSpPr>
                        <wps:spPr>
                          <a:xfrm>
                            <a:off x="-10231" y="981711"/>
                            <a:ext cx="6861015" cy="38117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7A970E" id="Group 31" o:spid="_x0000_s1026" alt="&quot;&quot;" style="position:absolute;margin-left:0;margin-top:0;width:540.8pt;height:671pt;z-index:-251647488;mso-position-horizontal:center;mso-position-horizontal-relative:page;mso-position-vertical:top;mso-position-vertical-relative:page;mso-width-relative:margin;mso-height-relative:margin" coordorigin="-102" coordsize="68682,85195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">
              <v:rect id="Rectangle 24" o:spid="_x0000_s1027" alt="&quot;&quot;" style="position:absolute;width:68579;height:14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" stroked="f" strokeweight="1pt">
                <v:fill r:id="rId3" o:title="" recolor="t" rotate="t" type="frame"/>
                <v:imagedata recolortarget="black [1448]"/>
              </v:rect>
              <v:group id="Group 30" o:spid="_x0000_s1028" style="position:absolute;left:-102;width:68579;height:85195" coordorigin="-102,-4951" coordsize="68610,851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<v:rect id="Rectangle 5" o:spid="_x0000_s1029" style="position:absolute;left:-102;top:-4951;width:68609;height:14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" fillcolor="#ea0000" strokecolor="#c00000" strokeweight="1pt"/>
                <v:rect id="Rectangle" o:spid="_x0000_s1030" style="position:absolute;left:659;top:10197;width:67848;height:7002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" fillcolor="#c6d9f1 [671]" stroked="f" strokeweight="1pt">
                  <v:fill opacity="13107f"/>
                  <v:stroke miterlimit="4"/>
                  <v:textbox inset="3pt,3pt,3pt,3pt"/>
                </v:rect>
                <v:rect id="Rectangle" o:spid="_x0000_s1031" style="position:absolute;left:-102;top:10198;width:67885;height:693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" fillcolor="window" strokecolor="#1f497d" strokeweight="1pt">
                  <v:stroke opacity="19789f" miterlimit="4"/>
                  <v:path arrowok="t"/>
                  <v:textbox inset="3pt,3pt,3pt,3pt"/>
                </v:rect>
                <v:rect id="Rectangle" o:spid="_x0000_s1032" style="position:absolute;left:-102;top:9817;width:68609;height:3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" fillcolor="#c00000" stroked="f" strokeweight="1pt">
                  <v:stroke miterlimit="4"/>
                  <v:textbox inset="3pt,3pt,3pt,3pt"/>
                </v:rect>
              </v:group>
              <w10:wrap anchorx="page" anchory="page"/>
            </v:group>
          </w:pict>
        </mc:Fallback>
      </mc:AlternateContent>
    </w:r>
    <w:r w:rsidR="001034AB" w:rsidRPr="00DA16A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781"/>
    <w:multiLevelType w:val="hybridMultilevel"/>
    <w:tmpl w:val="9462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7DCF"/>
    <w:multiLevelType w:val="hybridMultilevel"/>
    <w:tmpl w:val="0CEC14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A54EA"/>
    <w:multiLevelType w:val="hybridMultilevel"/>
    <w:tmpl w:val="E72AEF9C"/>
    <w:lvl w:ilvl="0" w:tplc="4EA8E41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6" w:hanging="360"/>
      </w:pPr>
    </w:lvl>
    <w:lvl w:ilvl="2" w:tplc="1009001B" w:tentative="1">
      <w:start w:val="1"/>
      <w:numFmt w:val="lowerRoman"/>
      <w:lvlText w:val="%3."/>
      <w:lvlJc w:val="right"/>
      <w:pPr>
        <w:ind w:left="1836" w:hanging="180"/>
      </w:pPr>
    </w:lvl>
    <w:lvl w:ilvl="3" w:tplc="1009000F" w:tentative="1">
      <w:start w:val="1"/>
      <w:numFmt w:val="decimal"/>
      <w:lvlText w:val="%4."/>
      <w:lvlJc w:val="left"/>
      <w:pPr>
        <w:ind w:left="2556" w:hanging="360"/>
      </w:pPr>
    </w:lvl>
    <w:lvl w:ilvl="4" w:tplc="10090019" w:tentative="1">
      <w:start w:val="1"/>
      <w:numFmt w:val="lowerLetter"/>
      <w:lvlText w:val="%5."/>
      <w:lvlJc w:val="left"/>
      <w:pPr>
        <w:ind w:left="3276" w:hanging="360"/>
      </w:pPr>
    </w:lvl>
    <w:lvl w:ilvl="5" w:tplc="1009001B" w:tentative="1">
      <w:start w:val="1"/>
      <w:numFmt w:val="lowerRoman"/>
      <w:lvlText w:val="%6."/>
      <w:lvlJc w:val="right"/>
      <w:pPr>
        <w:ind w:left="3996" w:hanging="180"/>
      </w:pPr>
    </w:lvl>
    <w:lvl w:ilvl="6" w:tplc="1009000F" w:tentative="1">
      <w:start w:val="1"/>
      <w:numFmt w:val="decimal"/>
      <w:lvlText w:val="%7."/>
      <w:lvlJc w:val="left"/>
      <w:pPr>
        <w:ind w:left="4716" w:hanging="360"/>
      </w:pPr>
    </w:lvl>
    <w:lvl w:ilvl="7" w:tplc="10090019" w:tentative="1">
      <w:start w:val="1"/>
      <w:numFmt w:val="lowerLetter"/>
      <w:lvlText w:val="%8."/>
      <w:lvlJc w:val="left"/>
      <w:pPr>
        <w:ind w:left="5436" w:hanging="360"/>
      </w:pPr>
    </w:lvl>
    <w:lvl w:ilvl="8" w:tplc="10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" w15:restartNumberingAfterBreak="0">
    <w:nsid w:val="433C13F5"/>
    <w:multiLevelType w:val="hybridMultilevel"/>
    <w:tmpl w:val="C5049B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06B97"/>
    <w:multiLevelType w:val="hybridMultilevel"/>
    <w:tmpl w:val="53647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B6D2E"/>
    <w:multiLevelType w:val="hybridMultilevel"/>
    <w:tmpl w:val="E676E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40650"/>
    <w:multiLevelType w:val="hybridMultilevel"/>
    <w:tmpl w:val="908E1A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786155">
    <w:abstractNumId w:val="0"/>
  </w:num>
  <w:num w:numId="2" w16cid:durableId="1061903550">
    <w:abstractNumId w:val="4"/>
  </w:num>
  <w:num w:numId="3" w16cid:durableId="1555694580">
    <w:abstractNumId w:val="5"/>
  </w:num>
  <w:num w:numId="4" w16cid:durableId="1893153615">
    <w:abstractNumId w:val="1"/>
  </w:num>
  <w:num w:numId="5" w16cid:durableId="1535188380">
    <w:abstractNumId w:val="2"/>
  </w:num>
  <w:num w:numId="6" w16cid:durableId="1474061254">
    <w:abstractNumId w:val="6"/>
  </w:num>
  <w:num w:numId="7" w16cid:durableId="2034068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FA"/>
    <w:rsid w:val="00001875"/>
    <w:rsid w:val="00003CEF"/>
    <w:rsid w:val="00014B9D"/>
    <w:rsid w:val="00032BE2"/>
    <w:rsid w:val="00065BBD"/>
    <w:rsid w:val="00071CFF"/>
    <w:rsid w:val="00093875"/>
    <w:rsid w:val="000C75BF"/>
    <w:rsid w:val="000D2DC1"/>
    <w:rsid w:val="000F085D"/>
    <w:rsid w:val="000F5449"/>
    <w:rsid w:val="001034AB"/>
    <w:rsid w:val="00110721"/>
    <w:rsid w:val="001257F0"/>
    <w:rsid w:val="001645DE"/>
    <w:rsid w:val="00177E5F"/>
    <w:rsid w:val="001816A4"/>
    <w:rsid w:val="00185A28"/>
    <w:rsid w:val="001900F0"/>
    <w:rsid w:val="001A199E"/>
    <w:rsid w:val="001A4D2C"/>
    <w:rsid w:val="001B3ADB"/>
    <w:rsid w:val="0022019D"/>
    <w:rsid w:val="0025130C"/>
    <w:rsid w:val="00256391"/>
    <w:rsid w:val="002633EB"/>
    <w:rsid w:val="00265218"/>
    <w:rsid w:val="00271CF8"/>
    <w:rsid w:val="002953A6"/>
    <w:rsid w:val="002C5082"/>
    <w:rsid w:val="002C6A91"/>
    <w:rsid w:val="002D3842"/>
    <w:rsid w:val="002E21DE"/>
    <w:rsid w:val="002F18E8"/>
    <w:rsid w:val="003126BB"/>
    <w:rsid w:val="00314B59"/>
    <w:rsid w:val="00337C0F"/>
    <w:rsid w:val="00354570"/>
    <w:rsid w:val="00366F6D"/>
    <w:rsid w:val="003C3CCD"/>
    <w:rsid w:val="003E0129"/>
    <w:rsid w:val="004274E9"/>
    <w:rsid w:val="00435E8C"/>
    <w:rsid w:val="0043600D"/>
    <w:rsid w:val="004457CB"/>
    <w:rsid w:val="00463B35"/>
    <w:rsid w:val="00482917"/>
    <w:rsid w:val="00486294"/>
    <w:rsid w:val="004C2F50"/>
    <w:rsid w:val="004F4D7C"/>
    <w:rsid w:val="004F64BB"/>
    <w:rsid w:val="00504FC0"/>
    <w:rsid w:val="00506FBC"/>
    <w:rsid w:val="005225D7"/>
    <w:rsid w:val="00532F2C"/>
    <w:rsid w:val="00533C56"/>
    <w:rsid w:val="00535871"/>
    <w:rsid w:val="0058141B"/>
    <w:rsid w:val="00592070"/>
    <w:rsid w:val="00593D9A"/>
    <w:rsid w:val="00595131"/>
    <w:rsid w:val="005A1358"/>
    <w:rsid w:val="005A7929"/>
    <w:rsid w:val="005D124E"/>
    <w:rsid w:val="0061415D"/>
    <w:rsid w:val="00621DCE"/>
    <w:rsid w:val="006609AC"/>
    <w:rsid w:val="00665621"/>
    <w:rsid w:val="006701CB"/>
    <w:rsid w:val="00684557"/>
    <w:rsid w:val="006C3C8D"/>
    <w:rsid w:val="006F26DC"/>
    <w:rsid w:val="0071089C"/>
    <w:rsid w:val="007354B4"/>
    <w:rsid w:val="00741C8E"/>
    <w:rsid w:val="00750F8A"/>
    <w:rsid w:val="00753AFA"/>
    <w:rsid w:val="00787498"/>
    <w:rsid w:val="00794E91"/>
    <w:rsid w:val="007B4328"/>
    <w:rsid w:val="007B52D2"/>
    <w:rsid w:val="007B5D9A"/>
    <w:rsid w:val="007C1F7D"/>
    <w:rsid w:val="007C66F8"/>
    <w:rsid w:val="007D4902"/>
    <w:rsid w:val="007D59DE"/>
    <w:rsid w:val="007F312C"/>
    <w:rsid w:val="00811C6C"/>
    <w:rsid w:val="00813048"/>
    <w:rsid w:val="008131ED"/>
    <w:rsid w:val="0081355F"/>
    <w:rsid w:val="0081701C"/>
    <w:rsid w:val="00845C36"/>
    <w:rsid w:val="00887119"/>
    <w:rsid w:val="008A24AF"/>
    <w:rsid w:val="008D3EE1"/>
    <w:rsid w:val="008E58F0"/>
    <w:rsid w:val="00945456"/>
    <w:rsid w:val="009B56E7"/>
    <w:rsid w:val="009D55B6"/>
    <w:rsid w:val="009E6AC6"/>
    <w:rsid w:val="00A15A2E"/>
    <w:rsid w:val="00A25046"/>
    <w:rsid w:val="00A3321A"/>
    <w:rsid w:val="00A339EF"/>
    <w:rsid w:val="00A34561"/>
    <w:rsid w:val="00A47304"/>
    <w:rsid w:val="00A62711"/>
    <w:rsid w:val="00AA6048"/>
    <w:rsid w:val="00AC2940"/>
    <w:rsid w:val="00AC7198"/>
    <w:rsid w:val="00AD0856"/>
    <w:rsid w:val="00AD18BF"/>
    <w:rsid w:val="00AE3FB7"/>
    <w:rsid w:val="00B122BA"/>
    <w:rsid w:val="00B14D60"/>
    <w:rsid w:val="00BC1B68"/>
    <w:rsid w:val="00BF5A49"/>
    <w:rsid w:val="00C14544"/>
    <w:rsid w:val="00C14605"/>
    <w:rsid w:val="00C14F77"/>
    <w:rsid w:val="00C35AA9"/>
    <w:rsid w:val="00C36B42"/>
    <w:rsid w:val="00C41E88"/>
    <w:rsid w:val="00C50E6D"/>
    <w:rsid w:val="00C55CBB"/>
    <w:rsid w:val="00C600EB"/>
    <w:rsid w:val="00C72E55"/>
    <w:rsid w:val="00C753CB"/>
    <w:rsid w:val="00CC561F"/>
    <w:rsid w:val="00CE0078"/>
    <w:rsid w:val="00D03F85"/>
    <w:rsid w:val="00D4436A"/>
    <w:rsid w:val="00D44FAE"/>
    <w:rsid w:val="00D53595"/>
    <w:rsid w:val="00D66E86"/>
    <w:rsid w:val="00D8762C"/>
    <w:rsid w:val="00D87BED"/>
    <w:rsid w:val="00DA16A3"/>
    <w:rsid w:val="00DD5C0C"/>
    <w:rsid w:val="00DF36D9"/>
    <w:rsid w:val="00E141F4"/>
    <w:rsid w:val="00E21780"/>
    <w:rsid w:val="00E25E64"/>
    <w:rsid w:val="00E31F2B"/>
    <w:rsid w:val="00E53AFF"/>
    <w:rsid w:val="00E542A1"/>
    <w:rsid w:val="00E62957"/>
    <w:rsid w:val="00E63EE5"/>
    <w:rsid w:val="00E642C2"/>
    <w:rsid w:val="00E73F12"/>
    <w:rsid w:val="00E8306B"/>
    <w:rsid w:val="00EE3345"/>
    <w:rsid w:val="00F1107C"/>
    <w:rsid w:val="00F27B67"/>
    <w:rsid w:val="00F60E55"/>
    <w:rsid w:val="00F63684"/>
    <w:rsid w:val="00F749F8"/>
    <w:rsid w:val="00FA4062"/>
    <w:rsid w:val="00FB41DF"/>
    <w:rsid w:val="00FC0271"/>
    <w:rsid w:val="00FE3517"/>
    <w:rsid w:val="00FF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8838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Franklin Gothic Book" w:hAnsiTheme="minorHAnsi" w:cs="Times New Roman"/>
        <w:sz w:val="18"/>
        <w:szCs w:val="18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C6C"/>
    <w:rPr>
      <w:spacing w:val="-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2C"/>
    <w:pPr>
      <w:keepNext/>
      <w:keepLines/>
      <w:spacing w:line="240" w:lineRule="auto"/>
      <w:outlineLvl w:val="0"/>
    </w:pPr>
    <w:rPr>
      <w:rFonts w:eastAsiaTheme="majorEastAsia" w:cstheme="majorBidi"/>
      <w:b/>
      <w:spacing w:val="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3600D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1F497D" w:themeColor="text2"/>
      <w:spacing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3600D"/>
    <w:pPr>
      <w:keepNext/>
      <w:keepLines/>
      <w:spacing w:after="120" w:line="240" w:lineRule="auto"/>
      <w:jc w:val="center"/>
      <w:outlineLvl w:val="2"/>
    </w:pPr>
    <w:rPr>
      <w:rFonts w:eastAsiaTheme="majorEastAsia" w:cstheme="majorBidi"/>
      <w:b/>
      <w:color w:val="1F497D" w:themeColor="text2"/>
      <w:spacing w:val="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3600D"/>
    <w:pPr>
      <w:keepNext/>
      <w:keepLines/>
      <w:spacing w:line="240" w:lineRule="auto"/>
      <w:jc w:val="center"/>
      <w:outlineLvl w:val="3"/>
    </w:pPr>
    <w:rPr>
      <w:rFonts w:eastAsiaTheme="majorEastAsia" w:cstheme="majorBidi"/>
      <w:iCs/>
      <w:color w:val="1F497D" w:themeColor="text2"/>
      <w:spacing w:val="0"/>
    </w:rPr>
  </w:style>
  <w:style w:type="paragraph" w:styleId="Heading5">
    <w:name w:val="heading 5"/>
    <w:basedOn w:val="Normal"/>
    <w:next w:val="Normal"/>
    <w:link w:val="Heading5Char"/>
    <w:uiPriority w:val="9"/>
    <w:qFormat/>
    <w:rsid w:val="003C3CCD"/>
    <w:pPr>
      <w:keepNext/>
      <w:keepLines/>
      <w:spacing w:after="240" w:line="240" w:lineRule="auto"/>
      <w:outlineLvl w:val="4"/>
    </w:pPr>
    <w:rPr>
      <w:rFonts w:eastAsiaTheme="majorEastAsia" w:cstheme="majorBidi"/>
      <w:b/>
      <w:spacing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A4062"/>
  </w:style>
  <w:style w:type="character" w:customStyle="1" w:styleId="HeaderChar">
    <w:name w:val="Header Char"/>
    <w:basedOn w:val="DefaultParagraphFont"/>
    <w:link w:val="Header"/>
    <w:uiPriority w:val="99"/>
    <w:semiHidden/>
    <w:rsid w:val="00FA406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3600D"/>
    <w:pPr>
      <w:jc w:val="center"/>
    </w:pPr>
    <w:rPr>
      <w:color w:val="1F497D" w:themeColor="text2"/>
      <w:spacing w:val="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3600D"/>
    <w:rPr>
      <w:color w:val="1F497D" w:themeColor="text2"/>
      <w:sz w:val="20"/>
    </w:rPr>
  </w:style>
  <w:style w:type="table" w:styleId="TableGrid">
    <w:name w:val="Table Grid"/>
    <w:basedOn w:val="Table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14F77"/>
    <w:pPr>
      <w:ind w:left="720" w:right="72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itleChar">
    <w:name w:val="Title Char"/>
    <w:link w:val="Title"/>
    <w:rsid w:val="00C14F77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A4D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00D"/>
    <w:rPr>
      <w:rFonts w:eastAsiaTheme="majorEastAsia" w:cstheme="majorBidi"/>
      <w:b/>
      <w:color w:val="1F497D" w:themeColor="text2"/>
      <w:sz w:val="24"/>
      <w:szCs w:val="26"/>
    </w:rPr>
  </w:style>
  <w:style w:type="character" w:styleId="PlaceholderText">
    <w:name w:val="Placeholder Text"/>
    <w:uiPriority w:val="99"/>
    <w:semiHidden/>
    <w:rsid w:val="00E53AF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43600D"/>
    <w:rPr>
      <w:rFonts w:eastAsiaTheme="majorEastAsia" w:cstheme="majorBidi"/>
      <w:b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3600D"/>
    <w:rPr>
      <w:rFonts w:eastAsiaTheme="majorEastAsia" w:cstheme="majorBidi"/>
      <w:iCs/>
      <w:color w:val="1F497D" w:themeColor="text2"/>
    </w:rPr>
  </w:style>
  <w:style w:type="paragraph" w:styleId="ListParagraph">
    <w:name w:val="List Paragraph"/>
    <w:basedOn w:val="Normal"/>
    <w:uiPriority w:val="34"/>
    <w:semiHidden/>
    <w:qFormat/>
    <w:rsid w:val="00486294"/>
    <w:pPr>
      <w:ind w:left="720"/>
      <w:contextualSpacing/>
    </w:pPr>
  </w:style>
  <w:style w:type="paragraph" w:customStyle="1" w:styleId="TextCentered">
    <w:name w:val="Text (Centered)"/>
    <w:basedOn w:val="Normal"/>
    <w:semiHidden/>
    <w:unhideWhenUsed/>
    <w:rsid w:val="00177E5F"/>
    <w:pPr>
      <w:spacing w:after="120"/>
      <w:jc w:val="center"/>
    </w:pPr>
    <w:rPr>
      <w:rFonts w:eastAsia="Times New Roman"/>
      <w:szCs w:val="20"/>
    </w:rPr>
  </w:style>
  <w:style w:type="paragraph" w:customStyle="1" w:styleId="BoldTextCentered">
    <w:name w:val="Bold Text (Centered)"/>
    <w:basedOn w:val="Normal"/>
    <w:semiHidden/>
    <w:unhideWhenUsed/>
    <w:rsid w:val="00177E5F"/>
    <w:pPr>
      <w:spacing w:after="240"/>
      <w:jc w:val="center"/>
    </w:pPr>
    <w:rPr>
      <w:rFonts w:eastAsia="Times New Roman"/>
      <w:b/>
      <w:szCs w:val="20"/>
    </w:rPr>
  </w:style>
  <w:style w:type="paragraph" w:customStyle="1" w:styleId="BlueTextCentered">
    <w:name w:val="Blue Text (Centered)"/>
    <w:basedOn w:val="Normal"/>
    <w:semiHidden/>
    <w:unhideWhenUsed/>
    <w:qFormat/>
    <w:rsid w:val="00177E5F"/>
    <w:pPr>
      <w:spacing w:after="120"/>
      <w:jc w:val="center"/>
    </w:pPr>
    <w:rPr>
      <w:b/>
      <w:color w:val="1F497D" w:themeColor="text2"/>
    </w:rPr>
  </w:style>
  <w:style w:type="paragraph" w:customStyle="1" w:styleId="SmallTextBlue">
    <w:name w:val="Small Text Blue"/>
    <w:basedOn w:val="Normal"/>
    <w:uiPriority w:val="8"/>
    <w:semiHidden/>
    <w:unhideWhenUsed/>
    <w:rsid w:val="00177E5F"/>
    <w:pPr>
      <w:jc w:val="center"/>
    </w:pPr>
    <w:rPr>
      <w:rFonts w:eastAsia="Times New Roman"/>
      <w:color w:val="1F497D" w:themeColor="text2"/>
      <w:szCs w:val="20"/>
    </w:rPr>
  </w:style>
  <w:style w:type="paragraph" w:customStyle="1" w:styleId="SmallTextCentered">
    <w:name w:val="Small Text (Centered)"/>
    <w:basedOn w:val="Normal"/>
    <w:semiHidden/>
    <w:unhideWhenUsed/>
    <w:rsid w:val="00177E5F"/>
    <w:pPr>
      <w:jc w:val="center"/>
    </w:pPr>
    <w:rPr>
      <w:rFonts w:eastAsia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C3CCD"/>
    <w:rPr>
      <w:rFonts w:eastAsiaTheme="majorEastAsia" w:cstheme="majorBidi"/>
      <w:b/>
      <w:sz w:val="24"/>
    </w:rPr>
  </w:style>
  <w:style w:type="character" w:customStyle="1" w:styleId="Bold">
    <w:name w:val="Bold"/>
    <w:basedOn w:val="DefaultParagraphFont"/>
    <w:uiPriority w:val="1"/>
    <w:semiHidden/>
    <w:unhideWhenUsed/>
    <w:qFormat/>
    <w:rsid w:val="001900F0"/>
    <w:rPr>
      <w:b/>
    </w:rPr>
  </w:style>
  <w:style w:type="paragraph" w:customStyle="1" w:styleId="SmallTextCondensed">
    <w:name w:val="Small Text (Condensed)"/>
    <w:basedOn w:val="Normal"/>
    <w:semiHidden/>
    <w:unhideWhenUsed/>
    <w:rsid w:val="00C14F77"/>
  </w:style>
  <w:style w:type="paragraph" w:customStyle="1" w:styleId="BoldTextCentered0">
    <w:name w:val="Bold Text + Centered"/>
    <w:basedOn w:val="Normal"/>
    <w:semiHidden/>
    <w:rsid w:val="00C14F77"/>
    <w:pPr>
      <w:jc w:val="center"/>
    </w:pPr>
    <w:rPr>
      <w:rFonts w:eastAsia="Times New Roman"/>
      <w:szCs w:val="20"/>
    </w:rPr>
  </w:style>
  <w:style w:type="character" w:styleId="Strong">
    <w:name w:val="Strong"/>
    <w:basedOn w:val="DefaultParagraphFont"/>
    <w:uiPriority w:val="22"/>
    <w:qFormat/>
    <w:rsid w:val="007B432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2C2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2C2"/>
    <w:rPr>
      <w:rFonts w:ascii="Segoe UI" w:hAnsi="Segoe UI" w:cs="Segoe UI"/>
      <w:spacing w:val="-4"/>
    </w:rPr>
  </w:style>
  <w:style w:type="character" w:styleId="Hyperlink">
    <w:name w:val="Hyperlink"/>
    <w:basedOn w:val="DefaultParagraphFont"/>
    <w:uiPriority w:val="99"/>
    <w:unhideWhenUsed/>
    <w:rsid w:val="00AA6048"/>
    <w:rPr>
      <w:color w:val="0096D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0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957"/>
    <w:rPr>
      <w:color w:val="0057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9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8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8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7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1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0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0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7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4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6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8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4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7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7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9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6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8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0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3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8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3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7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lela\AppData\Roaming\Microsoft\Templates\Employee%20evaluation%20and%20wage%20review%20small%20business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89a8af-bd47-49ca-8ead-8337d5d06986" xsi:nil="true"/>
    <lcf76f155ced4ddcb4097134ff3c332f xmlns="1c39a069-7471-4c7c-bd23-004fe91195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8F3F986C13344B8B7F990ED49CAAB" ma:contentTypeVersion="15" ma:contentTypeDescription="Create a new document." ma:contentTypeScope="" ma:versionID="cfa0093e6fda14c2048b17c8c7fe3d51">
  <xsd:schema xmlns:xsd="http://www.w3.org/2001/XMLSchema" xmlns:xs="http://www.w3.org/2001/XMLSchema" xmlns:p="http://schemas.microsoft.com/office/2006/metadata/properties" xmlns:ns2="1c39a069-7471-4c7c-bd23-004fe9119573" xmlns:ns3="e389a8af-bd47-49ca-8ead-8337d5d06986" targetNamespace="http://schemas.microsoft.com/office/2006/metadata/properties" ma:root="true" ma:fieldsID="4955ef4d2f8a034bc17d9589f0d292b0" ns2:_="" ns3:_="">
    <xsd:import namespace="1c39a069-7471-4c7c-bd23-004fe9119573"/>
    <xsd:import namespace="e389a8af-bd47-49ca-8ead-8337d5d06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9a069-7471-4c7c-bd23-004fe91195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2974828-9dee-43f5-bfd6-19b994d720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9a8af-bd47-49ca-8ead-8337d5d0698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56789c-fa63-4984-a5e7-9539fe9d6f96}" ma:internalName="TaxCatchAll" ma:showField="CatchAllData" ma:web="e389a8af-bd47-49ca-8ead-8337d5d069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808E43-2B09-2143-A82F-6674B39BD7BF}">
  <ds:schemaRefs>
    <ds:schemaRef ds:uri="http://schemas.microsoft.com/office/2006/metadata/properties"/>
    <ds:schemaRef ds:uri="http://schemas.microsoft.com/office/infopath/2007/PartnerControls"/>
    <ds:schemaRef ds:uri="e389a8af-bd47-49ca-8ead-8337d5d06986"/>
    <ds:schemaRef ds:uri="1c39a069-7471-4c7c-bd23-004fe9119573"/>
  </ds:schemaRefs>
</ds:datastoreItem>
</file>

<file path=customXml/itemProps2.xml><?xml version="1.0" encoding="utf-8"?>
<ds:datastoreItem xmlns:ds="http://schemas.openxmlformats.org/officeDocument/2006/customXml" ds:itemID="{75AD6771-33D3-458B-9DBC-087585333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9a069-7471-4c7c-bd23-004fe9119573"/>
    <ds:schemaRef ds:uri="e389a8af-bd47-49ca-8ead-8337d5d06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C260C2-40B3-4540-9F90-82829C4D57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1B9496-9E33-6D40-8D39-E573A688E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b50d67e-2428-41a1-85f0-bee73fd61572}" enabled="1" method="Privileged" siteId="{3e04753a-ae5b-42d4-a86d-d6f05460f9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C:\Users\kylela\AppData\Roaming\Microsoft\Templates\Employee evaluation and wage review small business.dotx</Template>
  <TotalTime>0</TotalTime>
  <Pages>3</Pages>
  <Words>511</Words>
  <Characters>2924</Characters>
  <Application>Microsoft Office Word</Application>
  <DocSecurity>0</DocSecurity>
  <Lines>127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2024-11-18T16:28:00Z</dcterms:created>
  <dcterms:modified xsi:type="dcterms:W3CDTF">2026-01-16T15:07:00Z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0x010100D178F3F986C13344B8B7F990ED49CAAB</vt:lpwstr>
  </property>
  <property fmtid="{D5CDD505-2E9C-101B-9397-08002B2CF9AE}" pid="3" name="MediaServiceImageTags">
    <vt:lpwstr/>
  </property>
  <property fmtid="{D5CDD505-2E9C-101B-9397-08002B2CF9AE}" pid="4" name="MSIP_Label_fb50d67e-2428-41a1-85f0-bee73fd61572_Enabled">
    <vt:lpwstr>true</vt:lpwstr>
  </property>
  <property fmtid="{D5CDD505-2E9C-101B-9397-08002B2CF9AE}" pid="5" name="MSIP_Label_fb50d67e-2428-41a1-85f0-bee73fd61572_SetDate">
    <vt:lpwstr>2024-11-18T16:28:43Z</vt:lpwstr>
  </property>
  <property fmtid="{D5CDD505-2E9C-101B-9397-08002B2CF9AE}" pid="6" name="MSIP_Label_fb50d67e-2428-41a1-85f0-bee73fd61572_Method">
    <vt:lpwstr>Privileged</vt:lpwstr>
  </property>
  <property fmtid="{D5CDD505-2E9C-101B-9397-08002B2CF9AE}" pid="7" name="MSIP_Label_fb50d67e-2428-41a1-85f0-bee73fd61572_Name">
    <vt:lpwstr>Public Information - no protection</vt:lpwstr>
  </property>
  <property fmtid="{D5CDD505-2E9C-101B-9397-08002B2CF9AE}" pid="8" name="MSIP_Label_fb50d67e-2428-41a1-85f0-bee73fd61572_SiteId">
    <vt:lpwstr>3e04753a-ae5b-42d4-a86d-d6f05460f9e4</vt:lpwstr>
  </property>
  <property fmtid="{D5CDD505-2E9C-101B-9397-08002B2CF9AE}" pid="9" name="MSIP_Label_fb50d67e-2428-41a1-85f0-bee73fd61572_ActionId">
    <vt:lpwstr>2e5a2881-700a-4432-924a-f3bf80bba3e9</vt:lpwstr>
  </property>
  <property fmtid="{D5CDD505-2E9C-101B-9397-08002B2CF9AE}" pid="10" name="MSIP_Label_fb50d67e-2428-41a1-85f0-bee73fd61572_ContentBits">
    <vt:lpwstr>0</vt:lpwstr>
  </property>
</Properties>
</file>